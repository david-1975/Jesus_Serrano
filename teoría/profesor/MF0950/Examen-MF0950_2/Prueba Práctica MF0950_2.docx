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00D0" w:rsidRPr="00831D4A" w:rsidRDefault="00C715AF" w:rsidP="0028074F">
      <w:pPr>
        <w:pStyle w:val="Ttulo6"/>
        <w:spacing w:after="240"/>
        <w:rPr>
          <w:rFonts w:ascii="Arial" w:hAnsi="Arial" w:cs="Arial"/>
          <w:sz w:val="28"/>
        </w:rPr>
      </w:pPr>
      <w:bookmarkStart w:id="0" w:name="_Hlk526326772"/>
      <w:r>
        <w:rPr>
          <w:rFonts w:ascii="Arial" w:hAnsi="Arial" w:cs="Arial"/>
          <w:sz w:val="28"/>
        </w:rPr>
        <w:t>PRUEBA PRÁCTICA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2"/>
        <w:gridCol w:w="1763"/>
        <w:gridCol w:w="1518"/>
        <w:gridCol w:w="1268"/>
        <w:gridCol w:w="1223"/>
        <w:gridCol w:w="1417"/>
      </w:tblGrid>
      <w:tr w:rsidR="00762CE3" w:rsidRPr="00762CE3" w:rsidTr="00067FB3">
        <w:tc>
          <w:tcPr>
            <w:tcW w:w="5000" w:type="pct"/>
            <w:gridSpan w:val="6"/>
            <w:shd w:val="clear" w:color="auto" w:fill="737373"/>
            <w:vAlign w:val="center"/>
          </w:tcPr>
          <w:p w:rsidR="00762CE3" w:rsidRPr="00762CE3" w:rsidRDefault="00762CE3" w:rsidP="00762CE3">
            <w:pPr>
              <w:spacing w:before="40" w:after="40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</w:rPr>
            </w:pPr>
            <w:r w:rsidRPr="00762CE3">
              <w:rPr>
                <w:rFonts w:ascii="Arial" w:hAnsi="Arial" w:cs="Arial"/>
                <w:b/>
                <w:color w:val="FFFFFF"/>
                <w:sz w:val="18"/>
                <w:szCs w:val="18"/>
              </w:rPr>
              <w:t>DATOS ACCIÓN</w:t>
            </w:r>
          </w:p>
        </w:tc>
      </w:tr>
      <w:tr w:rsidR="00762CE3" w:rsidRPr="002960D0" w:rsidTr="00067FB3">
        <w:tc>
          <w:tcPr>
            <w:tcW w:w="1321" w:type="pct"/>
            <w:shd w:val="clear" w:color="auto" w:fill="auto"/>
            <w:vAlign w:val="center"/>
          </w:tcPr>
          <w:p w:rsidR="00762CE3" w:rsidRPr="00831D4A" w:rsidRDefault="00762CE3" w:rsidP="00C10EFD">
            <w:pPr>
              <w:snapToGrid w:val="0"/>
              <w:spacing w:before="40" w:after="40"/>
              <w:rPr>
                <w:rFonts w:ascii="Arial" w:hAnsi="Arial" w:cs="Arial"/>
                <w:b/>
                <w:sz w:val="18"/>
                <w:szCs w:val="18"/>
              </w:rPr>
            </w:pPr>
            <w:r w:rsidRPr="00831D4A">
              <w:rPr>
                <w:rFonts w:ascii="Arial" w:hAnsi="Arial" w:cs="Arial"/>
                <w:b/>
                <w:sz w:val="18"/>
                <w:szCs w:val="18"/>
              </w:rPr>
              <w:t>Nº A</w:t>
            </w:r>
            <w:r w:rsidR="009139EA">
              <w:rPr>
                <w:rFonts w:ascii="Arial" w:hAnsi="Arial" w:cs="Arial"/>
                <w:b/>
                <w:sz w:val="18"/>
                <w:szCs w:val="18"/>
              </w:rPr>
              <w:t>CC. FORMATIVA</w:t>
            </w:r>
          </w:p>
        </w:tc>
        <w:tc>
          <w:tcPr>
            <w:tcW w:w="902" w:type="pct"/>
            <w:shd w:val="clear" w:color="auto" w:fill="auto"/>
            <w:vAlign w:val="center"/>
          </w:tcPr>
          <w:p w:rsidR="00762CE3" w:rsidRPr="00831D4A" w:rsidRDefault="00C17F37" w:rsidP="00762CE3">
            <w:pPr>
              <w:snapToGrid w:val="0"/>
              <w:spacing w:before="40" w:after="40"/>
              <w:rPr>
                <w:rFonts w:ascii="Arial" w:hAnsi="Arial" w:cs="Arial"/>
                <w:sz w:val="18"/>
                <w:szCs w:val="18"/>
              </w:rPr>
            </w:pPr>
            <w:r w:rsidRPr="00C17F37">
              <w:rPr>
                <w:rFonts w:ascii="Arial" w:hAnsi="Arial" w:cs="Arial"/>
                <w:sz w:val="18"/>
                <w:szCs w:val="18"/>
              </w:rPr>
              <w:t>18/201</w:t>
            </w:r>
            <w:r w:rsidR="006E7CD0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777" w:type="pct"/>
            <w:shd w:val="clear" w:color="auto" w:fill="auto"/>
            <w:vAlign w:val="center"/>
          </w:tcPr>
          <w:p w:rsidR="00762CE3" w:rsidRPr="00831D4A" w:rsidRDefault="00762CE3" w:rsidP="00762CE3">
            <w:pPr>
              <w:snapToGrid w:val="0"/>
              <w:spacing w:before="40" w:after="40"/>
              <w:rPr>
                <w:rFonts w:ascii="Arial" w:hAnsi="Arial" w:cs="Arial"/>
                <w:b/>
                <w:sz w:val="18"/>
                <w:szCs w:val="18"/>
              </w:rPr>
            </w:pPr>
            <w:r w:rsidRPr="00831D4A">
              <w:rPr>
                <w:rFonts w:ascii="Arial" w:hAnsi="Arial" w:cs="Arial"/>
                <w:b/>
                <w:sz w:val="18"/>
                <w:szCs w:val="18"/>
              </w:rPr>
              <w:t>FECHA INICIO</w:t>
            </w:r>
          </w:p>
        </w:tc>
        <w:tc>
          <w:tcPr>
            <w:tcW w:w="649" w:type="pct"/>
            <w:shd w:val="clear" w:color="auto" w:fill="auto"/>
            <w:vAlign w:val="center"/>
          </w:tcPr>
          <w:p w:rsidR="00762CE3" w:rsidRPr="00831D4A" w:rsidRDefault="006E7CD0" w:rsidP="00762CE3">
            <w:pPr>
              <w:snapToGrid w:val="0"/>
              <w:spacing w:before="40" w:after="4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14/12/18</w:t>
            </w:r>
          </w:p>
        </w:tc>
        <w:tc>
          <w:tcPr>
            <w:tcW w:w="626" w:type="pct"/>
            <w:shd w:val="clear" w:color="auto" w:fill="auto"/>
            <w:vAlign w:val="center"/>
          </w:tcPr>
          <w:p w:rsidR="00762CE3" w:rsidRPr="00831D4A" w:rsidRDefault="00762CE3" w:rsidP="00762CE3">
            <w:pPr>
              <w:snapToGrid w:val="0"/>
              <w:spacing w:before="40" w:after="40"/>
              <w:rPr>
                <w:rFonts w:ascii="Arial" w:hAnsi="Arial" w:cs="Arial"/>
                <w:b/>
                <w:sz w:val="18"/>
                <w:szCs w:val="18"/>
              </w:rPr>
            </w:pPr>
            <w:r w:rsidRPr="00831D4A">
              <w:rPr>
                <w:rFonts w:ascii="Arial" w:hAnsi="Arial" w:cs="Arial"/>
                <w:b/>
                <w:sz w:val="18"/>
                <w:szCs w:val="18"/>
              </w:rPr>
              <w:t>FECHA FIN</w:t>
            </w:r>
          </w:p>
        </w:tc>
        <w:tc>
          <w:tcPr>
            <w:tcW w:w="725" w:type="pct"/>
            <w:shd w:val="clear" w:color="auto" w:fill="auto"/>
            <w:vAlign w:val="center"/>
          </w:tcPr>
          <w:p w:rsidR="00762CE3" w:rsidRPr="00C17F37" w:rsidRDefault="00C17F37" w:rsidP="00762CE3">
            <w:pPr>
              <w:snapToGrid w:val="0"/>
              <w:spacing w:before="40" w:after="40"/>
              <w:rPr>
                <w:rFonts w:ascii="Arial" w:hAnsi="Arial" w:cs="Arial"/>
                <w:sz w:val="18"/>
                <w:szCs w:val="18"/>
              </w:rPr>
            </w:pPr>
            <w:r w:rsidRPr="00C17F37">
              <w:rPr>
                <w:rFonts w:ascii="Arial" w:hAnsi="Arial" w:cs="Arial"/>
                <w:sz w:val="18"/>
                <w:szCs w:val="18"/>
              </w:rPr>
              <w:t>2</w:t>
            </w:r>
            <w:r w:rsidR="006E7CD0">
              <w:rPr>
                <w:rFonts w:ascii="Arial" w:hAnsi="Arial" w:cs="Arial"/>
                <w:sz w:val="18"/>
                <w:szCs w:val="18"/>
              </w:rPr>
              <w:t>2</w:t>
            </w:r>
            <w:r w:rsidRPr="00C17F37">
              <w:rPr>
                <w:rFonts w:ascii="Arial" w:hAnsi="Arial" w:cs="Arial"/>
                <w:sz w:val="18"/>
                <w:szCs w:val="18"/>
              </w:rPr>
              <w:t>/</w:t>
            </w:r>
            <w:r w:rsidR="006E7CD0">
              <w:rPr>
                <w:rFonts w:ascii="Arial" w:hAnsi="Arial" w:cs="Arial"/>
                <w:sz w:val="18"/>
                <w:szCs w:val="18"/>
              </w:rPr>
              <w:t>05/19</w:t>
            </w:r>
          </w:p>
        </w:tc>
      </w:tr>
      <w:tr w:rsidR="00C715AF" w:rsidRPr="002960D0" w:rsidTr="00067FB3">
        <w:tc>
          <w:tcPr>
            <w:tcW w:w="1321" w:type="pct"/>
            <w:shd w:val="clear" w:color="auto" w:fill="auto"/>
            <w:vAlign w:val="center"/>
          </w:tcPr>
          <w:p w:rsidR="00C715AF" w:rsidRPr="00831D4A" w:rsidRDefault="00C715AF" w:rsidP="00762CE3">
            <w:pPr>
              <w:snapToGrid w:val="0"/>
              <w:spacing w:before="40" w:after="40"/>
              <w:rPr>
                <w:rFonts w:ascii="Arial" w:hAnsi="Arial" w:cs="Arial"/>
                <w:b/>
                <w:sz w:val="18"/>
                <w:szCs w:val="18"/>
              </w:rPr>
            </w:pPr>
            <w:r w:rsidRPr="00831D4A">
              <w:rPr>
                <w:rFonts w:ascii="Arial" w:hAnsi="Arial" w:cs="Arial"/>
                <w:b/>
                <w:sz w:val="18"/>
                <w:szCs w:val="18"/>
              </w:rPr>
              <w:t>ESPECIALIDAD</w:t>
            </w:r>
          </w:p>
        </w:tc>
        <w:tc>
          <w:tcPr>
            <w:tcW w:w="3679" w:type="pct"/>
            <w:gridSpan w:val="5"/>
            <w:shd w:val="clear" w:color="auto" w:fill="auto"/>
            <w:vAlign w:val="center"/>
          </w:tcPr>
          <w:p w:rsidR="00C715AF" w:rsidRPr="00831D4A" w:rsidRDefault="00043A7D" w:rsidP="00762CE3">
            <w:pPr>
              <w:snapToGrid w:val="0"/>
              <w:spacing w:before="40" w:after="4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CONFECCIÓN Y PUBLICACIÓN DE PÁGINAS WEB</w:t>
            </w:r>
          </w:p>
        </w:tc>
      </w:tr>
      <w:tr w:rsidR="00C715AF" w:rsidRPr="002960D0" w:rsidTr="00067FB3">
        <w:tc>
          <w:tcPr>
            <w:tcW w:w="1321" w:type="pct"/>
            <w:shd w:val="clear" w:color="auto" w:fill="auto"/>
            <w:vAlign w:val="center"/>
          </w:tcPr>
          <w:p w:rsidR="00C715AF" w:rsidRPr="00831D4A" w:rsidRDefault="00C715AF" w:rsidP="00C10EFD">
            <w:pPr>
              <w:snapToGrid w:val="0"/>
              <w:spacing w:before="40" w:after="40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MÓDULO</w:t>
            </w:r>
          </w:p>
        </w:tc>
        <w:tc>
          <w:tcPr>
            <w:tcW w:w="3679" w:type="pct"/>
            <w:gridSpan w:val="5"/>
            <w:shd w:val="clear" w:color="auto" w:fill="auto"/>
            <w:vAlign w:val="center"/>
          </w:tcPr>
          <w:p w:rsidR="00C715AF" w:rsidRPr="00831D4A" w:rsidRDefault="00043A7D" w:rsidP="00762CE3">
            <w:pPr>
              <w:snapToGrid w:val="0"/>
              <w:spacing w:before="40" w:after="40"/>
              <w:rPr>
                <w:rFonts w:ascii="Arial" w:hAnsi="Arial" w:cs="Arial"/>
                <w:sz w:val="18"/>
                <w:szCs w:val="18"/>
              </w:rPr>
            </w:pPr>
            <w:bookmarkStart w:id="1" w:name="_Hlk526420067"/>
            <w:r w:rsidRPr="00043A7D">
              <w:rPr>
                <w:rFonts w:ascii="Arial" w:hAnsi="Arial" w:cs="Arial"/>
                <w:sz w:val="18"/>
                <w:szCs w:val="18"/>
              </w:rPr>
              <w:t xml:space="preserve">MF0950_2 </w:t>
            </w:r>
            <w:bookmarkStart w:id="2" w:name="_Hlk526420088"/>
            <w:bookmarkEnd w:id="1"/>
            <w:r w:rsidRPr="00043A7D">
              <w:rPr>
                <w:rFonts w:ascii="Arial" w:hAnsi="Arial" w:cs="Arial"/>
                <w:sz w:val="18"/>
                <w:szCs w:val="18"/>
              </w:rPr>
              <w:t>CONSTRUCCIÓN DE PÁGINAS WEB</w:t>
            </w:r>
            <w:bookmarkEnd w:id="2"/>
            <w:r w:rsidRPr="00043A7D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C715AF" w:rsidRPr="002960D0" w:rsidTr="00067FB3">
        <w:tc>
          <w:tcPr>
            <w:tcW w:w="1321" w:type="pct"/>
            <w:shd w:val="clear" w:color="auto" w:fill="auto"/>
            <w:vAlign w:val="center"/>
          </w:tcPr>
          <w:p w:rsidR="00C715AF" w:rsidRPr="00831D4A" w:rsidRDefault="00C715AF" w:rsidP="00C10EFD">
            <w:pPr>
              <w:snapToGrid w:val="0"/>
              <w:spacing w:before="40" w:after="40"/>
              <w:rPr>
                <w:rFonts w:ascii="Arial" w:hAnsi="Arial" w:cs="Arial"/>
                <w:b/>
                <w:sz w:val="18"/>
                <w:szCs w:val="18"/>
              </w:rPr>
            </w:pPr>
            <w:r w:rsidRPr="00831D4A">
              <w:rPr>
                <w:rFonts w:ascii="Arial" w:hAnsi="Arial" w:cs="Arial"/>
                <w:b/>
                <w:sz w:val="18"/>
                <w:szCs w:val="18"/>
              </w:rPr>
              <w:t>E</w:t>
            </w:r>
            <w:r>
              <w:rPr>
                <w:rFonts w:ascii="Arial" w:hAnsi="Arial" w:cs="Arial"/>
                <w:b/>
                <w:sz w:val="18"/>
                <w:szCs w:val="18"/>
              </w:rPr>
              <w:t>MPRESA ADJUDICATARIA</w:t>
            </w:r>
          </w:p>
        </w:tc>
        <w:tc>
          <w:tcPr>
            <w:tcW w:w="3679" w:type="pct"/>
            <w:gridSpan w:val="5"/>
            <w:shd w:val="clear" w:color="auto" w:fill="auto"/>
            <w:vAlign w:val="center"/>
          </w:tcPr>
          <w:p w:rsidR="00C715AF" w:rsidRPr="00831D4A" w:rsidRDefault="00C715AF" w:rsidP="00762CE3">
            <w:pPr>
              <w:snapToGrid w:val="0"/>
              <w:spacing w:before="40" w:after="4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CAS TRAINING, S.L.</w:t>
            </w:r>
          </w:p>
        </w:tc>
      </w:tr>
    </w:tbl>
    <w:p w:rsidR="00762CE3" w:rsidRPr="00762CE3" w:rsidRDefault="00762CE3" w:rsidP="00762CE3">
      <w:pPr>
        <w:rPr>
          <w:lang w:val="es-ES_tradnl"/>
        </w:rPr>
      </w:pPr>
    </w:p>
    <w:p w:rsidR="00762CE3" w:rsidRDefault="00762CE3"/>
    <w:p w:rsidR="00CA21E4" w:rsidRDefault="00CA21E4">
      <w:bookmarkStart w:id="3" w:name="_GoBack"/>
      <w:bookmarkEnd w:id="3"/>
    </w:p>
    <w:p w:rsidR="00CA21E4" w:rsidRPr="00043A7D" w:rsidRDefault="00CA21E4" w:rsidP="00CA21E4">
      <w:pPr>
        <w:pStyle w:val="Plantilla1"/>
        <w:rPr>
          <w:color w:val="auto"/>
        </w:rPr>
      </w:pPr>
      <w:r w:rsidRPr="00043A7D">
        <w:rPr>
          <w:color w:val="auto"/>
        </w:rPr>
        <w:t>NOMBRE Y APELLIDOS:</w:t>
      </w:r>
    </w:p>
    <w:p w:rsidR="00CA21E4" w:rsidRPr="00043A7D" w:rsidRDefault="00CA21E4"/>
    <w:p w:rsidR="00CA21E4" w:rsidRPr="00043A7D" w:rsidRDefault="00CA21E4"/>
    <w:p w:rsidR="005B7734" w:rsidRPr="00043A7D" w:rsidRDefault="005B7734" w:rsidP="005B7734">
      <w:pPr>
        <w:pStyle w:val="Plantilla1"/>
        <w:rPr>
          <w:color w:val="auto"/>
        </w:rPr>
      </w:pPr>
      <w:r w:rsidRPr="00043A7D">
        <w:rPr>
          <w:color w:val="auto"/>
        </w:rPr>
        <w:t>FECHA:</w:t>
      </w:r>
    </w:p>
    <w:p w:rsidR="00CA21E4" w:rsidRDefault="00CA21E4"/>
    <w:p w:rsidR="00067FB3" w:rsidRPr="00067FB3" w:rsidRDefault="00D963CE" w:rsidP="009F61BD">
      <w:pPr>
        <w:spacing w:before="120" w:after="120"/>
        <w:jc w:val="both"/>
        <w:rPr>
          <w:rFonts w:ascii="Arial Narrow" w:eastAsia="Calibri" w:hAnsi="Arial Narrow"/>
          <w:b/>
          <w:caps/>
          <w:color w:val="002060"/>
          <w:sz w:val="28"/>
          <w:szCs w:val="22"/>
          <w:lang w:eastAsia="en-US"/>
        </w:rPr>
      </w:pPr>
      <w:bookmarkStart w:id="4" w:name="_Hlk526327741"/>
      <w:bookmarkEnd w:id="0"/>
      <w:r>
        <w:rPr>
          <w:rFonts w:ascii="Arial Narrow" w:eastAsia="Calibri" w:hAnsi="Arial Narrow"/>
          <w:b/>
          <w:caps/>
          <w:color w:val="002060"/>
          <w:sz w:val="28"/>
          <w:szCs w:val="22"/>
          <w:lang w:eastAsia="en-US"/>
        </w:rPr>
        <w:t>EXAMEN PRÁCTICO MÓDULO</w:t>
      </w:r>
      <w:r w:rsidRPr="00D963CE">
        <w:rPr>
          <w:rFonts w:ascii="Arial" w:hAnsi="Arial" w:cs="Arial"/>
          <w:sz w:val="18"/>
          <w:szCs w:val="18"/>
        </w:rPr>
        <w:t xml:space="preserve"> </w:t>
      </w:r>
      <w:r w:rsidRPr="00D963CE">
        <w:rPr>
          <w:rFonts w:ascii="Arial Narrow" w:eastAsia="Calibri" w:hAnsi="Arial Narrow"/>
          <w:b/>
          <w:caps/>
          <w:color w:val="002060"/>
          <w:sz w:val="28"/>
          <w:szCs w:val="22"/>
          <w:lang w:eastAsia="en-US"/>
        </w:rPr>
        <w:t xml:space="preserve">MF0950_2 </w:t>
      </w:r>
      <w:r>
        <w:rPr>
          <w:rFonts w:ascii="Arial Narrow" w:eastAsia="Calibri" w:hAnsi="Arial Narrow"/>
          <w:b/>
          <w:caps/>
          <w:color w:val="002060"/>
          <w:sz w:val="28"/>
          <w:szCs w:val="22"/>
          <w:lang w:eastAsia="en-US"/>
        </w:rPr>
        <w:t xml:space="preserve">  </w:t>
      </w:r>
      <w:r w:rsidRPr="00D963CE">
        <w:rPr>
          <w:rFonts w:ascii="Arial Narrow" w:eastAsia="Calibri" w:hAnsi="Arial Narrow"/>
          <w:b/>
          <w:caps/>
          <w:color w:val="002060"/>
          <w:sz w:val="28"/>
          <w:szCs w:val="22"/>
          <w:lang w:eastAsia="en-US"/>
        </w:rPr>
        <w:t>CONSTRUCCIÓN DE PÁGINAS WEB</w:t>
      </w:r>
    </w:p>
    <w:bookmarkEnd w:id="4"/>
    <w:p w:rsidR="009B3EEB" w:rsidRDefault="009B3EEB" w:rsidP="00D963CE">
      <w:pPr>
        <w:spacing w:after="160" w:line="259" w:lineRule="auto"/>
        <w:rPr>
          <w:rFonts w:ascii="Arial" w:hAnsi="Arial"/>
          <w:sz w:val="24"/>
          <w:szCs w:val="24"/>
        </w:rPr>
      </w:pPr>
    </w:p>
    <w:p w:rsidR="009B3EEB" w:rsidRDefault="007A7AFB" w:rsidP="00D963CE">
      <w:pPr>
        <w:spacing w:after="160" w:line="259" w:lineRule="auto"/>
        <w:rPr>
          <w:rFonts w:asciiTheme="minorHAnsi" w:eastAsiaTheme="minorHAnsi" w:hAnsiTheme="minorHAnsi" w:cstheme="minorBidi"/>
          <w:sz w:val="28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sz w:val="28"/>
          <w:szCs w:val="22"/>
          <w:lang w:eastAsia="en-US"/>
        </w:rPr>
        <w:t>Práctica:</w:t>
      </w:r>
      <w:r w:rsidR="009B3EEB">
        <w:rPr>
          <w:rFonts w:asciiTheme="minorHAnsi" w:eastAsiaTheme="minorHAnsi" w:hAnsiTheme="minorHAnsi" w:cstheme="minorBidi"/>
          <w:sz w:val="28"/>
          <w:szCs w:val="22"/>
          <w:lang w:eastAsia="en-US"/>
        </w:rPr>
        <w:t xml:space="preserve"> </w:t>
      </w:r>
      <w:r w:rsidR="00D963CE" w:rsidRPr="00D963CE">
        <w:rPr>
          <w:rFonts w:asciiTheme="minorHAnsi" w:eastAsiaTheme="minorHAnsi" w:hAnsiTheme="minorHAnsi" w:cstheme="minorBidi"/>
          <w:sz w:val="28"/>
          <w:szCs w:val="22"/>
          <w:lang w:eastAsia="en-US"/>
        </w:rPr>
        <w:t xml:space="preserve">Crear </w:t>
      </w:r>
      <w:r w:rsidR="00444E87" w:rsidRPr="00444E87">
        <w:rPr>
          <w:rFonts w:asciiTheme="minorHAnsi" w:eastAsiaTheme="minorHAnsi" w:hAnsiTheme="minorHAnsi" w:cstheme="minorBidi"/>
          <w:sz w:val="28"/>
          <w:szCs w:val="22"/>
          <w:lang w:eastAsia="en-US"/>
        </w:rPr>
        <w:t xml:space="preserve">un sitio web basado </w:t>
      </w:r>
      <w:r w:rsidR="00D963CE" w:rsidRPr="00D963CE">
        <w:rPr>
          <w:rFonts w:asciiTheme="minorHAnsi" w:eastAsiaTheme="minorHAnsi" w:hAnsiTheme="minorHAnsi" w:cstheme="minorBidi"/>
          <w:sz w:val="28"/>
          <w:szCs w:val="22"/>
          <w:lang w:eastAsia="en-US"/>
        </w:rPr>
        <w:t>lenguaje HTML5 y CSS3.</w:t>
      </w:r>
    </w:p>
    <w:p w:rsidR="00E4392E" w:rsidRDefault="00E4392E" w:rsidP="008172E6">
      <w:pPr>
        <w:spacing w:after="160" w:line="259" w:lineRule="auto"/>
        <w:rPr>
          <w:rFonts w:asciiTheme="minorHAnsi" w:eastAsiaTheme="minorHAnsi" w:hAnsiTheme="minorHAnsi" w:cstheme="minorBidi"/>
          <w:b/>
          <w:sz w:val="24"/>
          <w:szCs w:val="24"/>
          <w:lang w:eastAsia="en-US"/>
        </w:rPr>
      </w:pPr>
    </w:p>
    <w:p w:rsidR="007A7AFB" w:rsidRPr="00E4392E" w:rsidRDefault="00FA1864" w:rsidP="008172E6">
      <w:pPr>
        <w:spacing w:after="160" w:line="259" w:lineRule="auto"/>
        <w:rPr>
          <w:rFonts w:asciiTheme="minorHAnsi" w:eastAsiaTheme="minorHAnsi" w:hAnsiTheme="minorHAnsi" w:cstheme="minorBidi"/>
          <w:b/>
          <w:sz w:val="24"/>
          <w:szCs w:val="24"/>
          <w:lang w:eastAsia="en-US"/>
        </w:rPr>
      </w:pPr>
      <w:r>
        <w:rPr>
          <w:rFonts w:asciiTheme="minorHAnsi" w:eastAsiaTheme="minorHAnsi" w:hAnsiTheme="minorHAnsi" w:cstheme="minorBidi"/>
          <w:b/>
          <w:sz w:val="24"/>
          <w:szCs w:val="24"/>
          <w:lang w:eastAsia="en-US"/>
        </w:rPr>
        <w:t>OBJETIVO:</w:t>
      </w:r>
    </w:p>
    <w:p w:rsidR="005D4524" w:rsidRDefault="008172E6" w:rsidP="008172E6">
      <w:pPr>
        <w:spacing w:after="160" w:line="259" w:lineRule="auto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E4392E">
        <w:rPr>
          <w:rFonts w:asciiTheme="minorHAnsi" w:eastAsiaTheme="minorHAnsi" w:hAnsiTheme="minorHAnsi" w:cstheme="minorBidi"/>
          <w:sz w:val="24"/>
          <w:szCs w:val="24"/>
          <w:lang w:eastAsia="en-US"/>
        </w:rPr>
        <w:t>El objetivo es evaluar las capacidades vinculadas a la Unidad de Competencia UF1302: Creación de páginas web con el lenguaje de marcas</w:t>
      </w:r>
      <w:r w:rsidR="00FA1864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, </w:t>
      </w:r>
      <w:r w:rsidR="00FA1864" w:rsidRPr="00E4392E">
        <w:rPr>
          <w:rFonts w:asciiTheme="minorHAnsi" w:eastAsiaTheme="minorHAnsi" w:hAnsiTheme="minorHAnsi" w:cstheme="minorBidi"/>
          <w:sz w:val="24"/>
          <w:szCs w:val="24"/>
          <w:lang w:eastAsia="en-US"/>
        </w:rPr>
        <w:t>la Unidad de Competencia UF1303: Elaboración de hojas de estilo CSS</w:t>
      </w:r>
      <w:r w:rsidR="00FA1864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y </w:t>
      </w:r>
      <w:r w:rsidR="00FA1864" w:rsidRPr="00E4392E">
        <w:rPr>
          <w:rFonts w:asciiTheme="minorHAnsi" w:eastAsiaTheme="minorHAnsi" w:hAnsiTheme="minorHAnsi" w:cstheme="minorBidi"/>
          <w:sz w:val="24"/>
          <w:szCs w:val="24"/>
          <w:lang w:eastAsia="en-US"/>
        </w:rPr>
        <w:t>la Unidad de Competencia UF1304: Elaboración de plantillas y formularios.</w:t>
      </w:r>
    </w:p>
    <w:p w:rsidR="00AE63DE" w:rsidRDefault="008172E6" w:rsidP="007A7AFB">
      <w:pPr>
        <w:spacing w:after="160" w:line="259" w:lineRule="auto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E4392E">
        <w:rPr>
          <w:rFonts w:asciiTheme="minorHAnsi" w:eastAsiaTheme="minorHAnsi" w:hAnsiTheme="minorHAnsi" w:cstheme="minorBidi"/>
          <w:sz w:val="24"/>
          <w:szCs w:val="24"/>
          <w:lang w:eastAsia="en-US"/>
        </w:rPr>
        <w:t>Para ello deberá crear un</w:t>
      </w:r>
      <w:r w:rsidR="005D4524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sitio</w:t>
      </w:r>
      <w:r w:rsidRPr="00E4392E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web HTML5 que sea accesible y que cumpla con el estándar W3C utilizando la herramienta de edición de código HTML para su creación.</w:t>
      </w:r>
      <w:r w:rsidR="00FA1864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 w:rsidR="00AE63DE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</w:p>
    <w:p w:rsidR="00AE63DE" w:rsidRDefault="00FA1864" w:rsidP="007A7AFB">
      <w:pPr>
        <w:spacing w:after="160" w:line="259" w:lineRule="auto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C</w:t>
      </w:r>
      <w:r w:rsidR="007A7AFB" w:rsidRPr="00E4392E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reará una hoja de estilos CSS independiente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al</w:t>
      </w:r>
      <w:r w:rsidR="007A7AFB" w:rsidRPr="00E4392E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documento HTML y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la</w:t>
      </w:r>
      <w:r w:rsidR="007A7AFB" w:rsidRPr="00E4392E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vinculará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a él</w:t>
      </w:r>
      <w:r w:rsidR="007A7AFB" w:rsidRPr="00E4392E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,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para </w:t>
      </w:r>
      <w:r w:rsidRPr="00E4392E">
        <w:rPr>
          <w:rFonts w:asciiTheme="minorHAnsi" w:eastAsiaTheme="minorHAnsi" w:hAnsiTheme="minorHAnsi" w:cstheme="minorBidi"/>
          <w:sz w:val="24"/>
          <w:szCs w:val="24"/>
          <w:lang w:eastAsia="en-US"/>
        </w:rPr>
        <w:t>aplica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r </w:t>
      </w:r>
      <w:r w:rsidRPr="00E4392E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estilos </w:t>
      </w:r>
      <w:r w:rsidR="003A3D9E">
        <w:rPr>
          <w:rFonts w:asciiTheme="minorHAnsi" w:eastAsiaTheme="minorHAnsi" w:hAnsiTheme="minorHAnsi" w:cstheme="minorBidi"/>
          <w:sz w:val="24"/>
          <w:szCs w:val="24"/>
          <w:lang w:eastAsia="en-US"/>
        </w:rPr>
        <w:t>a las etiquetas HTML.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</w:p>
    <w:p w:rsidR="009B3EEB" w:rsidRDefault="00FA1864" w:rsidP="007A7AFB">
      <w:pPr>
        <w:spacing w:after="160" w:line="259" w:lineRule="auto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Y</w:t>
      </w:r>
      <w:r w:rsidR="007A7AFB" w:rsidRPr="00E4392E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deberá crear un formulario HTML con sus estilos CSS y añadirlo a una plantilla web para que se muestre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n igual </w:t>
      </w:r>
      <w:r w:rsidR="007A7AFB" w:rsidRPr="00E4392E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en todas las páginas </w:t>
      </w:r>
      <w:r w:rsidR="005D4524">
        <w:rPr>
          <w:rFonts w:asciiTheme="minorHAnsi" w:eastAsiaTheme="minorHAnsi" w:hAnsiTheme="minorHAnsi" w:cstheme="minorBidi"/>
          <w:sz w:val="24"/>
          <w:szCs w:val="24"/>
          <w:lang w:eastAsia="en-US"/>
        </w:rPr>
        <w:t>del sitio web</w:t>
      </w:r>
      <w:r w:rsidR="007A7AFB" w:rsidRPr="00E4392E">
        <w:rPr>
          <w:rFonts w:asciiTheme="minorHAnsi" w:eastAsiaTheme="minorHAnsi" w:hAnsiTheme="minorHAnsi" w:cstheme="minorBidi"/>
          <w:sz w:val="24"/>
          <w:szCs w:val="24"/>
          <w:lang w:eastAsia="en-US"/>
        </w:rPr>
        <w:t>.</w:t>
      </w:r>
    </w:p>
    <w:p w:rsidR="003A3D9E" w:rsidRPr="00AE63DE" w:rsidRDefault="003A3D9E" w:rsidP="00AE63DE">
      <w:pPr>
        <w:rPr>
          <w:rFonts w:asciiTheme="minorHAnsi" w:eastAsiaTheme="minorHAnsi" w:hAnsiTheme="minorHAnsi" w:cstheme="minorHAnsi"/>
          <w:sz w:val="24"/>
          <w:szCs w:val="24"/>
        </w:rPr>
      </w:pPr>
    </w:p>
    <w:p w:rsidR="00AE63DE" w:rsidRPr="00AE63DE" w:rsidRDefault="00AE63DE" w:rsidP="00AE63DE">
      <w:pPr>
        <w:rPr>
          <w:rFonts w:asciiTheme="minorHAnsi" w:hAnsiTheme="minorHAnsi" w:cstheme="minorHAnsi"/>
          <w:b/>
          <w:sz w:val="24"/>
          <w:szCs w:val="24"/>
        </w:rPr>
      </w:pPr>
      <w:r w:rsidRPr="00AE63DE">
        <w:rPr>
          <w:rFonts w:asciiTheme="minorHAnsi" w:hAnsiTheme="minorHAnsi" w:cstheme="minorHAnsi"/>
          <w:b/>
          <w:sz w:val="24"/>
          <w:szCs w:val="24"/>
        </w:rPr>
        <w:t xml:space="preserve">Materiales para utilizar </w:t>
      </w:r>
    </w:p>
    <w:p w:rsidR="00AE63DE" w:rsidRPr="00AE63DE" w:rsidRDefault="00AE63DE" w:rsidP="00AE63DE">
      <w:pPr>
        <w:rPr>
          <w:rFonts w:asciiTheme="minorHAnsi" w:hAnsiTheme="minorHAnsi" w:cstheme="minorHAnsi"/>
          <w:sz w:val="24"/>
          <w:szCs w:val="24"/>
        </w:rPr>
      </w:pPr>
      <w:r w:rsidRPr="00AE63DE">
        <w:rPr>
          <w:rFonts w:asciiTheme="minorHAnsi" w:hAnsiTheme="minorHAnsi" w:cstheme="minorHAnsi"/>
          <w:sz w:val="24"/>
          <w:szCs w:val="24"/>
        </w:rPr>
        <w:t>Herramienta de Edición Web</w:t>
      </w:r>
      <w:r>
        <w:rPr>
          <w:rFonts w:asciiTheme="minorHAnsi" w:hAnsiTheme="minorHAnsi" w:cstheme="minorHAnsi"/>
          <w:sz w:val="24"/>
          <w:szCs w:val="24"/>
        </w:rPr>
        <w:t>.</w:t>
      </w:r>
    </w:p>
    <w:p w:rsidR="00AE63DE" w:rsidRDefault="00AE63DE" w:rsidP="00AE63DE">
      <w:pPr>
        <w:rPr>
          <w:rFonts w:asciiTheme="minorHAnsi" w:hAnsiTheme="minorHAnsi" w:cstheme="minorHAnsi"/>
          <w:sz w:val="24"/>
          <w:szCs w:val="24"/>
        </w:rPr>
      </w:pPr>
      <w:r w:rsidRPr="00AE63DE">
        <w:rPr>
          <w:rFonts w:asciiTheme="minorHAnsi" w:hAnsiTheme="minorHAnsi" w:cstheme="minorHAnsi"/>
          <w:sz w:val="24"/>
          <w:szCs w:val="24"/>
        </w:rPr>
        <w:t>Diccionario de etiquetas HTML</w:t>
      </w:r>
      <w:r>
        <w:rPr>
          <w:rFonts w:asciiTheme="minorHAnsi" w:hAnsiTheme="minorHAnsi" w:cstheme="minorHAnsi"/>
          <w:sz w:val="24"/>
          <w:szCs w:val="24"/>
        </w:rPr>
        <w:t xml:space="preserve"> y CSS.</w:t>
      </w:r>
    </w:p>
    <w:p w:rsidR="00AE63DE" w:rsidRDefault="00AE63DE" w:rsidP="00AE63DE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Imágenes y textos para realizar la práctica.</w:t>
      </w:r>
    </w:p>
    <w:p w:rsidR="00AE63DE" w:rsidRDefault="00AE63DE" w:rsidP="00AE63DE">
      <w:pPr>
        <w:rPr>
          <w:rFonts w:eastAsiaTheme="minorHAnsi"/>
          <w:b/>
          <w:sz w:val="32"/>
          <w:szCs w:val="32"/>
          <w:lang w:eastAsia="en-US"/>
        </w:rPr>
      </w:pPr>
    </w:p>
    <w:p w:rsidR="00E4392E" w:rsidRDefault="00E4392E" w:rsidP="00AE63DE">
      <w:pPr>
        <w:rPr>
          <w:rFonts w:eastAsiaTheme="minorHAnsi"/>
          <w:b/>
          <w:sz w:val="32"/>
          <w:szCs w:val="32"/>
          <w:lang w:eastAsia="en-US"/>
        </w:rPr>
      </w:pPr>
      <w:r>
        <w:rPr>
          <w:rFonts w:eastAsiaTheme="minorHAnsi"/>
          <w:b/>
          <w:sz w:val="32"/>
          <w:szCs w:val="32"/>
          <w:lang w:eastAsia="en-US"/>
        </w:rPr>
        <w:br w:type="page"/>
      </w:r>
    </w:p>
    <w:p w:rsidR="00D963CE" w:rsidRPr="009B3EEB" w:rsidRDefault="00D963CE" w:rsidP="00D963CE">
      <w:pPr>
        <w:spacing w:after="160" w:line="259" w:lineRule="auto"/>
        <w:rPr>
          <w:rFonts w:asciiTheme="minorHAnsi" w:eastAsiaTheme="minorHAnsi" w:hAnsiTheme="minorHAnsi" w:cstheme="minorBidi"/>
          <w:sz w:val="28"/>
          <w:szCs w:val="22"/>
          <w:lang w:eastAsia="en-US"/>
        </w:rPr>
      </w:pPr>
      <w:r w:rsidRPr="009B3EEB">
        <w:rPr>
          <w:rFonts w:asciiTheme="minorHAnsi" w:eastAsiaTheme="minorHAnsi" w:hAnsiTheme="minorHAnsi" w:cstheme="minorBidi"/>
          <w:b/>
          <w:sz w:val="32"/>
          <w:szCs w:val="32"/>
          <w:lang w:eastAsia="en-US"/>
        </w:rPr>
        <w:lastRenderedPageBreak/>
        <w:t>Instrucciones</w:t>
      </w:r>
      <w:r w:rsidR="004A4C7D" w:rsidRPr="009B3EEB">
        <w:rPr>
          <w:rFonts w:asciiTheme="minorHAnsi" w:eastAsiaTheme="minorHAnsi" w:hAnsiTheme="minorHAnsi" w:cstheme="minorBidi"/>
          <w:b/>
          <w:sz w:val="32"/>
          <w:szCs w:val="32"/>
          <w:lang w:eastAsia="en-US"/>
        </w:rPr>
        <w:t xml:space="preserve"> para crear el Sitio Web.</w:t>
      </w:r>
    </w:p>
    <w:p w:rsidR="00D963CE" w:rsidRPr="00D963CE" w:rsidRDefault="00D963CE" w:rsidP="00D963CE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Carpeta de trabajo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:rsidR="00D963CE" w:rsidRPr="00D963CE" w:rsidRDefault="00D963CE" w:rsidP="00733362">
      <w:pPr>
        <w:numPr>
          <w:ilvl w:val="0"/>
          <w:numId w:val="1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Crear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una 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carpeta con el nombre “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examen-</w:t>
      </w:r>
      <w:r w:rsidRPr="00D963CE">
        <w:t xml:space="preserve"> 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MF0950_2” en tu carpeta de trabajo.</w:t>
      </w:r>
    </w:p>
    <w:p w:rsidR="00D963CE" w:rsidRPr="00D963CE" w:rsidRDefault="00D963CE" w:rsidP="00733362">
      <w:pPr>
        <w:numPr>
          <w:ilvl w:val="0"/>
          <w:numId w:val="1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Crear carpetas “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css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”, “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html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”, “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img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” dentro de la carpeta “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examen-</w:t>
      </w:r>
      <w:r w:rsidRPr="00D963CE">
        <w:t xml:space="preserve"> 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MF0950_2”.</w:t>
      </w:r>
    </w:p>
    <w:p w:rsidR="00D963CE" w:rsidRPr="00D963CE" w:rsidRDefault="00D963CE" w:rsidP="00D963CE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963CE" w:rsidRPr="00D963CE" w:rsidRDefault="00D963CE" w:rsidP="00D963CE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Documentos de la </w:t>
      </w:r>
      <w:r w:rsidR="009E3661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página web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:rsidR="00D963CE" w:rsidRPr="00D963CE" w:rsidRDefault="00D963CE" w:rsidP="00733362">
      <w:pPr>
        <w:numPr>
          <w:ilvl w:val="0"/>
          <w:numId w:val="5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La carpeta “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css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” debe contener un documento CSS con los estilos de la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página web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D963CE" w:rsidRPr="00D963CE" w:rsidRDefault="00D963CE" w:rsidP="00733362">
      <w:pPr>
        <w:numPr>
          <w:ilvl w:val="0"/>
          <w:numId w:val="5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La carpeta “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html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” debe contener 3 documentos HTML: 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lenguaje-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html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lenguaje-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css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lenguaje-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js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D963CE" w:rsidRDefault="00D963CE" w:rsidP="00733362">
      <w:pPr>
        <w:numPr>
          <w:ilvl w:val="0"/>
          <w:numId w:val="5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La carpeta “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img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” debe contener todas las imágenes </w:t>
      </w:r>
      <w:r w:rsidR="00F9143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 cada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página web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9E3661" w:rsidRDefault="009E3661" w:rsidP="00733362">
      <w:pPr>
        <w:numPr>
          <w:ilvl w:val="0"/>
          <w:numId w:val="5"/>
        </w:numPr>
        <w:spacing w:after="160" w:line="259" w:lineRule="auto"/>
        <w:ind w:right="-142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El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documento “index.html”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debe estar 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dentro de carpeta “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examen-</w:t>
      </w:r>
      <w:r w:rsidRPr="00D963CE">
        <w:t xml:space="preserve"> 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MF0950_2” fuera de las carpeta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s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8A151B" w:rsidRPr="009E3661" w:rsidRDefault="008A151B" w:rsidP="00733362">
      <w:pPr>
        <w:numPr>
          <w:ilvl w:val="0"/>
          <w:numId w:val="5"/>
        </w:numPr>
        <w:spacing w:after="160" w:line="259" w:lineRule="auto"/>
        <w:ind w:right="-142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contenido de las páginas web se </w:t>
      </w:r>
      <w:r w:rsidR="003A3D9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entregarán en un documento de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texto</w:t>
      </w:r>
      <w:r w:rsidR="003A3D9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sin formato.</w:t>
      </w:r>
    </w:p>
    <w:p w:rsidR="009E3661" w:rsidRPr="00D963CE" w:rsidRDefault="009E3661" w:rsidP="009E3661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963CE" w:rsidRPr="00D963CE" w:rsidRDefault="00D963CE" w:rsidP="00D963CE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Entorno del</w:t>
      </w:r>
      <w:r w:rsidR="00444E87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sitio web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:rsidR="00C84E99" w:rsidRDefault="00C84E99" w:rsidP="00C84E99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Cada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página web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debe de estar formada por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un menú de navegación en la parte superior.</w:t>
      </w:r>
    </w:p>
    <w:p w:rsidR="008A151B" w:rsidRDefault="008A151B" w:rsidP="00C84E99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 continuación, una cabecera que muestre una imagen distinta en cada página web.</w:t>
      </w:r>
    </w:p>
    <w:p w:rsidR="00C84E99" w:rsidRDefault="00C84E99" w:rsidP="00C84E99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contenido de las páginas </w:t>
      </w:r>
      <w:r w:rsidR="008A151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web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se mostrará debajo de</w:t>
      </w:r>
      <w:r w:rsidR="008A151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</w:t>
      </w:r>
      <w:r w:rsidR="008A151B">
        <w:rPr>
          <w:rFonts w:asciiTheme="minorHAnsi" w:eastAsiaTheme="minorHAnsi" w:hAnsiTheme="minorHAnsi" w:cstheme="minorBidi"/>
          <w:sz w:val="22"/>
          <w:szCs w:val="22"/>
          <w:lang w:eastAsia="en-US"/>
        </w:rPr>
        <w:t>a cabecera dividido en secciones y artículos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23212B" w:rsidRDefault="0023212B" w:rsidP="00D577AE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23212B">
        <w:rPr>
          <w:rFonts w:asciiTheme="minorHAnsi" w:eastAsiaTheme="minorHAnsi" w:hAnsiTheme="minorHAnsi" w:cstheme="minorBidi"/>
          <w:sz w:val="22"/>
          <w:szCs w:val="22"/>
          <w:lang w:eastAsia="en-US"/>
        </w:rPr>
        <w:t>Habrá u</w:t>
      </w:r>
      <w:r w:rsidR="00000C93" w:rsidRPr="0023212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na tabla en cada página </w:t>
      </w:r>
      <w:r w:rsidRPr="0023212B">
        <w:rPr>
          <w:rFonts w:asciiTheme="minorHAnsi" w:eastAsiaTheme="minorHAnsi" w:hAnsiTheme="minorHAnsi" w:cstheme="minorBidi"/>
          <w:sz w:val="22"/>
          <w:szCs w:val="22"/>
          <w:lang w:eastAsia="en-US"/>
        </w:rPr>
        <w:t>con información de los navegadores web más importantes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7B05E1" w:rsidRDefault="0023212B" w:rsidP="00D577AE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Cada página tendrá u</w:t>
      </w:r>
      <w:r w:rsidR="00000C93" w:rsidRPr="0023212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 </w:t>
      </w:r>
      <w:r w:rsidR="008A151B" w:rsidRPr="0023212B">
        <w:rPr>
          <w:rFonts w:asciiTheme="minorHAnsi" w:eastAsiaTheme="minorHAnsi" w:hAnsiTheme="minorHAnsi" w:cstheme="minorBidi"/>
          <w:sz w:val="22"/>
          <w:szCs w:val="22"/>
          <w:lang w:eastAsia="en-US"/>
        </w:rPr>
        <w:t>formulario</w:t>
      </w:r>
      <w:r w:rsidR="007B05E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para que los usuarios puedan dejar comentarios.</w:t>
      </w:r>
    </w:p>
    <w:p w:rsidR="00C84E99" w:rsidRPr="00C84E99" w:rsidRDefault="007B05E1" w:rsidP="00C84E99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Todas las páginas tendrán un </w:t>
      </w:r>
      <w:r w:rsidR="00C84E99" w:rsidRPr="00C84E9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pie de página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que </w:t>
      </w:r>
      <w:r w:rsidR="00C84E99" w:rsidRPr="00C84E9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mostrará </w:t>
      </w:r>
      <w:r w:rsidR="008A151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enlaces </w:t>
      </w:r>
      <w:r w:rsidR="00C84E99" w:rsidRPr="00C84E99">
        <w:rPr>
          <w:rFonts w:asciiTheme="minorHAnsi" w:eastAsiaTheme="minorHAnsi" w:hAnsiTheme="minorHAnsi" w:cstheme="minorBidi"/>
          <w:sz w:val="22"/>
          <w:szCs w:val="22"/>
          <w:lang w:eastAsia="en-US"/>
        </w:rPr>
        <w:t>a los documentos legales</w:t>
      </w:r>
      <w:r w:rsidR="008A151B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9E3661" w:rsidRPr="00D963CE" w:rsidRDefault="009E3661" w:rsidP="009E3661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963CE" w:rsidRPr="00D963CE" w:rsidRDefault="00444E87" w:rsidP="00D963CE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Me</w:t>
      </w:r>
      <w:r w:rsidR="009E3661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nú de navegación</w:t>
      </w:r>
      <w:r w:rsidR="00D963CE"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:</w:t>
      </w:r>
    </w:p>
    <w:p w:rsidR="00BB37E4" w:rsidRDefault="00BB37E4" w:rsidP="00733362">
      <w:pPr>
        <w:numPr>
          <w:ilvl w:val="0"/>
          <w:numId w:val="7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menú de navegación </w:t>
      </w:r>
      <w:r w:rsidR="008207C6">
        <w:rPr>
          <w:rFonts w:asciiTheme="minorHAnsi" w:eastAsiaTheme="minorHAnsi" w:hAnsiTheme="minorHAnsi" w:cstheme="minorBidi"/>
          <w:sz w:val="22"/>
          <w:szCs w:val="22"/>
          <w:lang w:eastAsia="en-US"/>
        </w:rPr>
        <w:t>estará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8207C6">
        <w:rPr>
          <w:rFonts w:asciiTheme="minorHAnsi" w:eastAsiaTheme="minorHAnsi" w:hAnsiTheme="minorHAnsi" w:cstheme="minorBidi"/>
          <w:sz w:val="22"/>
          <w:szCs w:val="22"/>
          <w:lang w:eastAsia="en-US"/>
        </w:rPr>
        <w:t>compuesto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por una lista desordenada</w:t>
      </w:r>
      <w:r w:rsid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</w:t>
      </w:r>
      <w:r w:rsidR="009B3EE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estará </w:t>
      </w:r>
      <w:r w:rsid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alineado</w:t>
      </w:r>
      <w:r w:rsidR="008207C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 la </w:t>
      </w:r>
      <w:r w:rsidR="0074559E">
        <w:rPr>
          <w:rFonts w:asciiTheme="minorHAnsi" w:eastAsiaTheme="minorHAnsi" w:hAnsiTheme="minorHAnsi" w:cstheme="minorBidi"/>
          <w:sz w:val="22"/>
          <w:szCs w:val="22"/>
          <w:lang w:eastAsia="en-US"/>
        </w:rPr>
        <w:t>izquierda.</w:t>
      </w:r>
    </w:p>
    <w:p w:rsidR="00D963CE" w:rsidRPr="00D963CE" w:rsidRDefault="009E3661" w:rsidP="00733362">
      <w:pPr>
        <w:numPr>
          <w:ilvl w:val="0"/>
          <w:numId w:val="7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Debe m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ostrar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enlaces, uno con nombre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“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HTML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otro con nombre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“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CSS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”,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otro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“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JS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 y otro “Home”.</w:t>
      </w:r>
    </w:p>
    <w:p w:rsidR="00D963CE" w:rsidRPr="00D963CE" w:rsidRDefault="00D963CE" w:rsidP="00733362">
      <w:pPr>
        <w:numPr>
          <w:ilvl w:val="0"/>
          <w:numId w:val="7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Los enlaces deben de mostrarse como un botón grande para poder pulsar con el dedo.</w:t>
      </w:r>
    </w:p>
    <w:p w:rsidR="00444E87" w:rsidRDefault="00797DB2" w:rsidP="00444E87">
      <w:pPr>
        <w:numPr>
          <w:ilvl w:val="0"/>
          <w:numId w:val="7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Cada </w:t>
      </w:r>
      <w:r w:rsidR="00F41EE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elemento del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menú d</w:t>
      </w:r>
      <w:r w:rsidR="00444E87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ebe de mostrar </w:t>
      </w:r>
      <w:r w:rsidR="00F41EE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 </w:t>
      </w:r>
      <w:r w:rsidR="00444E87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documento de la carpeta “</w:t>
      </w:r>
      <w:proofErr w:type="spellStart"/>
      <w:r w:rsidR="00444E87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html</w:t>
      </w:r>
      <w:proofErr w:type="spellEnd"/>
      <w:r w:rsidR="00444E87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” cuando se pulse.</w:t>
      </w:r>
    </w:p>
    <w:p w:rsidR="009E3661" w:rsidRPr="00D963CE" w:rsidRDefault="009E3661" w:rsidP="009E3661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963CE" w:rsidRPr="00D963CE" w:rsidRDefault="00F41EE5" w:rsidP="00D963CE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C</w:t>
      </w:r>
      <w:r w:rsidR="00733362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ontenido de las páginas</w:t>
      </w:r>
      <w:r w:rsidR="008A151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web</w:t>
      </w:r>
      <w:r w:rsidR="00D963CE"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:</w:t>
      </w:r>
    </w:p>
    <w:p w:rsidR="00BB37E4" w:rsidRDefault="00C84E99" w:rsidP="00BB37E4">
      <w:pPr>
        <w:numPr>
          <w:ilvl w:val="0"/>
          <w:numId w:val="3"/>
        </w:numPr>
        <w:spacing w:after="160" w:line="259" w:lineRule="auto"/>
        <w:ind w:right="-284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texto </w:t>
      </w:r>
      <w:r w:rsidR="00BB37E4">
        <w:rPr>
          <w:rFonts w:asciiTheme="minorHAnsi" w:eastAsiaTheme="minorHAnsi" w:hAnsiTheme="minorHAnsi" w:cstheme="minorBidi"/>
          <w:sz w:val="22"/>
          <w:szCs w:val="22"/>
          <w:lang w:eastAsia="en-US"/>
        </w:rPr>
        <w:t>de las páginas web estará formado por etiquetas “DIV” y líneas de separación de temática.</w:t>
      </w:r>
    </w:p>
    <w:p w:rsidR="00BB37E4" w:rsidRPr="00D963CE" w:rsidRDefault="00BB37E4" w:rsidP="00BB37E4">
      <w:pPr>
        <w:numPr>
          <w:ilvl w:val="0"/>
          <w:numId w:val="3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texto debe de tener un tamaño grande para que se pueda leer bien y </w:t>
      </w:r>
      <w:r w:rsidR="003A3D9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que 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no to</w:t>
      </w:r>
      <w:r w:rsidR="003A3D9E">
        <w:rPr>
          <w:rFonts w:asciiTheme="minorHAnsi" w:eastAsiaTheme="minorHAnsi" w:hAnsiTheme="minorHAnsi" w:cstheme="minorBidi"/>
          <w:sz w:val="22"/>
          <w:szCs w:val="22"/>
          <w:lang w:eastAsia="en-US"/>
        </w:rPr>
        <w:t>que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los bordes.</w:t>
      </w:r>
    </w:p>
    <w:p w:rsidR="00D963CE" w:rsidRPr="00D963CE" w:rsidRDefault="007D50C5" w:rsidP="00733362">
      <w:pPr>
        <w:numPr>
          <w:ilvl w:val="0"/>
          <w:numId w:val="3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texto tiene que estar etiquetado con las etiquetas </w:t>
      </w:r>
      <w:r w:rsidR="00E4315C">
        <w:rPr>
          <w:rFonts w:asciiTheme="minorHAnsi" w:eastAsiaTheme="minorHAnsi" w:hAnsiTheme="minorHAnsi" w:cstheme="minorBidi"/>
          <w:sz w:val="22"/>
          <w:szCs w:val="22"/>
          <w:lang w:eastAsia="en-US"/>
        </w:rPr>
        <w:t>d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 formato </w:t>
      </w:r>
      <w:r w:rsidR="00F41EE5">
        <w:rPr>
          <w:rFonts w:asciiTheme="minorHAnsi" w:eastAsiaTheme="minorHAnsi" w:hAnsiTheme="minorHAnsi" w:cstheme="minorBidi"/>
          <w:sz w:val="22"/>
          <w:szCs w:val="22"/>
          <w:lang w:eastAsia="en-US"/>
        </w:rPr>
        <w:t>correspondientes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733362" w:rsidRPr="00D963CE" w:rsidRDefault="00733362" w:rsidP="00733362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963CE" w:rsidRPr="00D963CE" w:rsidRDefault="004A4C7D" w:rsidP="00D963CE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C</w:t>
      </w:r>
      <w:r w:rsidR="00444E87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ontenido del </w:t>
      </w:r>
      <w:r w:rsidR="00D963CE"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pie</w:t>
      </w:r>
      <w:r w:rsidR="00444E87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</w:t>
      </w:r>
      <w:r w:rsidR="00D963CE"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de</w:t>
      </w:r>
      <w:r w:rsidR="00444E87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</w:t>
      </w:r>
      <w:r w:rsidR="00444E87"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página</w:t>
      </w:r>
      <w:r w:rsidR="00444E87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:</w:t>
      </w:r>
    </w:p>
    <w:p w:rsidR="007D50C5" w:rsidRDefault="007D50C5" w:rsidP="00733362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Los documentos legales son: aviso legal, política de cookies, política de privacidad y accesibilidad.</w:t>
      </w:r>
    </w:p>
    <w:p w:rsidR="002071FA" w:rsidRDefault="008A151B" w:rsidP="008A151B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Los vínculos a los documentos legales no mostrarán ninguna página</w:t>
      </w:r>
      <w:r w:rsidR="002071FA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444E87" w:rsidRDefault="002071FA" w:rsidP="008A151B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</w:t>
      </w:r>
      <w:r w:rsidR="00F41EE5">
        <w:rPr>
          <w:rFonts w:asciiTheme="minorHAnsi" w:eastAsiaTheme="minorHAnsi" w:hAnsiTheme="minorHAnsi" w:cstheme="minorBidi"/>
          <w:sz w:val="22"/>
          <w:szCs w:val="22"/>
          <w:lang w:eastAsia="en-US"/>
        </w:rPr>
        <w:t>eben estar personalizados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con estilos CSS, mostrarse en línea y estar separados una entidad.</w:t>
      </w:r>
    </w:p>
    <w:p w:rsidR="00E4315C" w:rsidRDefault="00E4315C" w:rsidP="008A151B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El pie de página debe de estar integrado en todas las páginas web.</w:t>
      </w:r>
    </w:p>
    <w:p w:rsidR="007A7AFB" w:rsidRDefault="007A7AFB" w:rsidP="007A7AFB">
      <w:pPr>
        <w:spacing w:after="160" w:line="259" w:lineRule="auto"/>
        <w:ind w:left="36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7A7AFB" w:rsidRPr="00D963CE" w:rsidRDefault="007A7AFB" w:rsidP="007A7AFB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Contenido de la página índice.</w:t>
      </w:r>
    </w:p>
    <w:p w:rsidR="007A7AFB" w:rsidRDefault="007A7AFB" w:rsidP="007A7AFB">
      <w:pPr>
        <w:numPr>
          <w:ilvl w:val="0"/>
          <w:numId w:val="1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Debe de estar compuesta por </w:t>
      </w:r>
      <w:r w:rsidR="002071F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menú de navegación y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una imagen </w:t>
      </w:r>
      <w:r w:rsidR="002071F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debajo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de cabecera.</w:t>
      </w:r>
    </w:p>
    <w:p w:rsidR="002071FA" w:rsidRDefault="002071FA" w:rsidP="007A7AFB">
      <w:pPr>
        <w:numPr>
          <w:ilvl w:val="0"/>
          <w:numId w:val="1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Debajo de la cabecera, se mostrarán </w:t>
      </w:r>
      <w:r w:rsidR="007A7AF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3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cajas con una </w:t>
      </w:r>
      <w:r w:rsidR="007A7AFB">
        <w:rPr>
          <w:rFonts w:asciiTheme="minorHAnsi" w:eastAsiaTheme="minorHAnsi" w:hAnsiTheme="minorHAnsi" w:cstheme="minorBidi"/>
          <w:sz w:val="22"/>
          <w:szCs w:val="22"/>
          <w:lang w:eastAsia="en-US"/>
        </w:rPr>
        <w:t>im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agen y </w:t>
      </w:r>
      <w:r w:rsidR="007A7AFB">
        <w:rPr>
          <w:rFonts w:asciiTheme="minorHAnsi" w:eastAsiaTheme="minorHAnsi" w:hAnsiTheme="minorHAnsi" w:cstheme="minorBidi"/>
          <w:sz w:val="22"/>
          <w:szCs w:val="22"/>
          <w:lang w:eastAsia="en-US"/>
        </w:rPr>
        <w:t>un</w:t>
      </w:r>
      <w:r w:rsidR="003A3D9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botón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cada una.</w:t>
      </w:r>
    </w:p>
    <w:p w:rsidR="007A7AFB" w:rsidRDefault="002071FA" w:rsidP="007A7AFB">
      <w:pPr>
        <w:numPr>
          <w:ilvl w:val="0"/>
          <w:numId w:val="1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Las imágenes y los botones deben de estar </w:t>
      </w:r>
      <w:r w:rsidR="007A7AFB">
        <w:rPr>
          <w:rFonts w:asciiTheme="minorHAnsi" w:eastAsiaTheme="minorHAnsi" w:hAnsiTheme="minorHAnsi" w:cstheme="minorBidi"/>
          <w:sz w:val="22"/>
          <w:szCs w:val="22"/>
          <w:lang w:eastAsia="en-US"/>
        </w:rPr>
        <w:t>vinculados a las páginas existentes.</w:t>
      </w:r>
    </w:p>
    <w:p w:rsidR="00000C93" w:rsidRDefault="002071FA" w:rsidP="00E4315C">
      <w:pPr>
        <w:numPr>
          <w:ilvl w:val="0"/>
          <w:numId w:val="1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Debajo de las 3 imágenes se mostrarán </w:t>
      </w:r>
      <w:r w:rsidR="00DE28D2">
        <w:rPr>
          <w:rFonts w:asciiTheme="minorHAnsi" w:eastAsiaTheme="minorHAnsi" w:hAnsiTheme="minorHAnsi" w:cstheme="minorBidi"/>
          <w:sz w:val="22"/>
          <w:szCs w:val="22"/>
          <w:lang w:eastAsia="en-US"/>
        </w:rPr>
        <w:t>2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cajas</w:t>
      </w:r>
      <w:r w:rsidR="00DE28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separadas</w:t>
      </w:r>
      <w:r w:rsidR="00DE28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entre </w:t>
      </w:r>
      <w:r w:rsidR="00E4315C">
        <w:rPr>
          <w:rFonts w:asciiTheme="minorHAnsi" w:eastAsiaTheme="minorHAnsi" w:hAnsiTheme="minorHAnsi" w:cstheme="minorBidi"/>
          <w:sz w:val="22"/>
          <w:szCs w:val="22"/>
          <w:lang w:eastAsia="en-US"/>
        </w:rPr>
        <w:t>sí</w:t>
      </w:r>
      <w:r w:rsidR="00DE28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y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con </w:t>
      </w:r>
      <w:r w:rsidR="00DE28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texto en su interior.</w:t>
      </w:r>
    </w:p>
    <w:p w:rsidR="00E4315C" w:rsidRPr="00E4315C" w:rsidRDefault="00E4315C" w:rsidP="00E4315C">
      <w:pPr>
        <w:numPr>
          <w:ilvl w:val="0"/>
          <w:numId w:val="1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Tiene que tener integrado la tabla de navegadores y el pie de página.</w:t>
      </w:r>
    </w:p>
    <w:p w:rsidR="00D963CE" w:rsidRPr="00D963CE" w:rsidRDefault="00D963CE" w:rsidP="00D963CE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lastRenderedPageBreak/>
        <w:t xml:space="preserve">Estilos CSS </w:t>
      </w:r>
      <w:r w:rsidR="004A4C7D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para las páginas web</w:t>
      </w:r>
      <w:r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.</w:t>
      </w:r>
    </w:p>
    <w:p w:rsidR="002829F4" w:rsidRDefault="00D963CE" w:rsidP="00733362">
      <w:pPr>
        <w:numPr>
          <w:ilvl w:val="0"/>
          <w:numId w:val="8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El tamaño de</w:t>
      </w:r>
      <w:r w:rsidR="00F41EE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 sitio web 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debe ser de ancho </w:t>
      </w:r>
      <w:r w:rsidR="00F41EE5">
        <w:rPr>
          <w:rFonts w:asciiTheme="minorHAnsi" w:eastAsiaTheme="minorHAnsi" w:hAnsiTheme="minorHAnsi" w:cstheme="minorBidi"/>
          <w:sz w:val="22"/>
          <w:szCs w:val="22"/>
          <w:lang w:eastAsia="en-US"/>
        </w:rPr>
        <w:t>de 1024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px</w:t>
      </w:r>
      <w:r w:rsid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D963CE" w:rsidRPr="00D963CE" w:rsidRDefault="002829F4" w:rsidP="00733362">
      <w:pPr>
        <w:numPr>
          <w:ilvl w:val="0"/>
          <w:numId w:val="8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color de fondo de las páginas web tendrá </w:t>
      </w:r>
      <w:r w:rsidR="00F41EE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 color gris claro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“</w:t>
      </w:r>
      <w:proofErr w:type="spellStart"/>
      <w:proofErr w:type="gramStart"/>
      <w:r w:rsidRP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rgb</w:t>
      </w:r>
      <w:proofErr w:type="spellEnd"/>
      <w:r w:rsidRP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(</w:t>
      </w:r>
      <w:proofErr w:type="gramEnd"/>
      <w:r w:rsidRP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239, 239, 239)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”.</w:t>
      </w:r>
    </w:p>
    <w:p w:rsidR="00D963CE" w:rsidRDefault="00F41EE5" w:rsidP="00733362">
      <w:pPr>
        <w:numPr>
          <w:ilvl w:val="0"/>
          <w:numId w:val="8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Las etiquetas DIV deben de tener color de fondo blanco y</w:t>
      </w:r>
      <w:r w:rsid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con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los bordes redondeados.</w:t>
      </w:r>
    </w:p>
    <w:p w:rsidR="00F41EE5" w:rsidRPr="00D963CE" w:rsidRDefault="00F41EE5" w:rsidP="00733362">
      <w:pPr>
        <w:numPr>
          <w:ilvl w:val="0"/>
          <w:numId w:val="8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El menú de navegación debe de tener el color azul de fondo “</w:t>
      </w:r>
      <w:r w:rsidRPr="00F41EE5">
        <w:rPr>
          <w:rFonts w:asciiTheme="minorHAnsi" w:eastAsiaTheme="minorHAnsi" w:hAnsiTheme="minorHAnsi" w:cstheme="minorBidi"/>
          <w:sz w:val="22"/>
          <w:szCs w:val="22"/>
          <w:lang w:eastAsia="en-US"/>
        </w:rPr>
        <w:t>#3366AB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</w:t>
      </w:r>
      <w:r w:rsid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y los vínculos en blanco.</w:t>
      </w:r>
    </w:p>
    <w:p w:rsidR="00D963CE" w:rsidRPr="00D963CE" w:rsidRDefault="002829F4" w:rsidP="00733362">
      <w:pPr>
        <w:numPr>
          <w:ilvl w:val="0"/>
          <w:numId w:val="8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Los textos tienen que ir en color “</w:t>
      </w:r>
      <w:proofErr w:type="spellStart"/>
      <w:proofErr w:type="gramStart"/>
      <w:r w:rsidRP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rgba</w:t>
      </w:r>
      <w:proofErr w:type="spellEnd"/>
      <w:r w:rsidRP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(</w:t>
      </w:r>
      <w:proofErr w:type="gramEnd"/>
      <w:r w:rsidRP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102,102,102,1)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 y los títulos en color “</w:t>
      </w:r>
      <w:r w:rsidRP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#3366AB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5B7734" w:rsidRDefault="00D963CE" w:rsidP="004A4C7D">
      <w:pPr>
        <w:numPr>
          <w:ilvl w:val="0"/>
          <w:numId w:val="8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Las imágenes de las páginas tienen que estar alineadas a centro</w:t>
      </w:r>
      <w:r w:rsidR="004A4C7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con anchura 100%.</w:t>
      </w:r>
    </w:p>
    <w:p w:rsidR="009E00FA" w:rsidRDefault="009E00FA" w:rsidP="009E00FA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E4315C" w:rsidRPr="00D963CE" w:rsidRDefault="00E4315C" w:rsidP="00E4315C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Tabla de navegadores web.</w:t>
      </w:r>
    </w:p>
    <w:p w:rsidR="00957D37" w:rsidRPr="00957D37" w:rsidRDefault="00957D37" w:rsidP="00957D37">
      <w:pPr>
        <w:numPr>
          <w:ilvl w:val="0"/>
          <w:numId w:val="11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La tabla </w:t>
      </w:r>
      <w:r w:rsidRPr="00957D37">
        <w:rPr>
          <w:rFonts w:asciiTheme="minorHAnsi" w:eastAsiaTheme="minorHAnsi" w:hAnsiTheme="minorHAnsi" w:cstheme="minorBidi"/>
          <w:sz w:val="22"/>
          <w:szCs w:val="22"/>
          <w:lang w:eastAsia="en-US"/>
        </w:rPr>
        <w:t>debe de estar integrada en todas las páginas.</w:t>
      </w:r>
    </w:p>
    <w:p w:rsidR="00957D37" w:rsidRDefault="00E4315C" w:rsidP="00E4315C">
      <w:pPr>
        <w:numPr>
          <w:ilvl w:val="0"/>
          <w:numId w:val="11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La tabla </w:t>
      </w:r>
      <w:r w:rsidR="00957D37">
        <w:rPr>
          <w:rFonts w:asciiTheme="minorHAnsi" w:eastAsiaTheme="minorHAnsi" w:hAnsiTheme="minorHAnsi" w:cstheme="minorBidi"/>
          <w:sz w:val="22"/>
          <w:szCs w:val="22"/>
          <w:lang w:eastAsia="en-US"/>
        </w:rPr>
        <w:t>debe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estar </w:t>
      </w:r>
      <w:r w:rsidR="000629B4">
        <w:rPr>
          <w:rFonts w:asciiTheme="minorHAnsi" w:eastAsiaTheme="minorHAnsi" w:hAnsiTheme="minorHAnsi" w:cstheme="minorBidi"/>
          <w:sz w:val="22"/>
          <w:szCs w:val="22"/>
          <w:lang w:eastAsia="en-US"/>
        </w:rPr>
        <w:t>formada por 3 filas y 5 columnas</w:t>
      </w:r>
      <w:r w:rsidR="00957D3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</w:p>
    <w:p w:rsidR="00957D37" w:rsidRDefault="00957D37" w:rsidP="004427CF">
      <w:pPr>
        <w:numPr>
          <w:ilvl w:val="0"/>
          <w:numId w:val="11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57D37">
        <w:rPr>
          <w:rFonts w:asciiTheme="minorHAnsi" w:eastAsiaTheme="minorHAnsi" w:hAnsiTheme="minorHAnsi" w:cstheme="minorBidi"/>
          <w:sz w:val="22"/>
          <w:szCs w:val="22"/>
          <w:lang w:eastAsia="en-US"/>
        </w:rPr>
        <w:t>Las celdas de la primera fila debe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n</w:t>
      </w:r>
      <w:r w:rsidRPr="00957D3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estar unidas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957D37" w:rsidRDefault="00957D37" w:rsidP="00E4315C">
      <w:pPr>
        <w:numPr>
          <w:ilvl w:val="0"/>
          <w:numId w:val="11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La segunda fila tendrá en cada celda una imagen con el icono de cada navegador.</w:t>
      </w:r>
    </w:p>
    <w:p w:rsidR="00E4315C" w:rsidRDefault="00957D37" w:rsidP="00E4315C">
      <w:pPr>
        <w:numPr>
          <w:ilvl w:val="0"/>
          <w:numId w:val="11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La tercera fila tendrá enlaces de texto vinculados a las páginas oficiales de cada navegador.</w:t>
      </w:r>
    </w:p>
    <w:p w:rsidR="00E4315C" w:rsidRPr="007B05E1" w:rsidRDefault="00E4315C" w:rsidP="00E4315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9E00FA" w:rsidRPr="00D963CE" w:rsidRDefault="001C5DA1" w:rsidP="009E00FA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Formulario</w:t>
      </w:r>
      <w:r w:rsidR="009B3EE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de las páginas web.</w:t>
      </w:r>
    </w:p>
    <w:p w:rsidR="009B3EEB" w:rsidRDefault="001C5DA1" w:rsidP="00E4315C">
      <w:pPr>
        <w:numPr>
          <w:ilvl w:val="0"/>
          <w:numId w:val="1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El formulario debe de estar programado para enviar los datos a un correo electrónico</w:t>
      </w:r>
      <w:r w:rsidR="009B3EEB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9B3EEB" w:rsidRDefault="001C5DA1" w:rsidP="00E4315C">
      <w:pPr>
        <w:numPr>
          <w:ilvl w:val="0"/>
          <w:numId w:val="1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Los campos del formulario son: nombre y apellidos, correo electrónico, teléfono y mensaje.</w:t>
      </w:r>
    </w:p>
    <w:p w:rsidR="001C5DA1" w:rsidRDefault="001C5DA1" w:rsidP="00E4315C">
      <w:pPr>
        <w:numPr>
          <w:ilvl w:val="0"/>
          <w:numId w:val="1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C5DA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Tiene que tener una casilla para aceptar la política de privacidad </w:t>
      </w:r>
    </w:p>
    <w:p w:rsidR="001C5DA1" w:rsidRDefault="001C5DA1" w:rsidP="00E4315C">
      <w:pPr>
        <w:numPr>
          <w:ilvl w:val="0"/>
          <w:numId w:val="1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formulario tiene que tener </w:t>
      </w:r>
      <w:r w:rsidRPr="001C5DA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 botón para enviar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los datos.</w:t>
      </w:r>
    </w:p>
    <w:p w:rsidR="007B05E1" w:rsidRDefault="007B05E1" w:rsidP="00E4315C">
      <w:pPr>
        <w:numPr>
          <w:ilvl w:val="0"/>
          <w:numId w:val="1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formulario ha de colocarse </w:t>
      </w:r>
      <w:r w:rsidRPr="0023212B">
        <w:rPr>
          <w:rFonts w:asciiTheme="minorHAnsi" w:eastAsiaTheme="minorHAnsi" w:hAnsiTheme="minorHAnsi" w:cstheme="minorBidi"/>
          <w:sz w:val="22"/>
          <w:szCs w:val="22"/>
          <w:lang w:eastAsia="en-US"/>
        </w:rPr>
        <w:t>dentro de la etiqueta de contenido relacionado.</w:t>
      </w:r>
    </w:p>
    <w:p w:rsidR="003B1031" w:rsidRPr="007B05E1" w:rsidRDefault="003B1031" w:rsidP="00E4315C">
      <w:pPr>
        <w:numPr>
          <w:ilvl w:val="0"/>
          <w:numId w:val="1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El formulario debe de estar integrado en todas las páginas menos en la página índice.</w:t>
      </w:r>
    </w:p>
    <w:p w:rsidR="001C5DA1" w:rsidRDefault="001C5DA1" w:rsidP="001C5DA1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1C5DA1" w:rsidRPr="00D963CE" w:rsidRDefault="001C5DA1" w:rsidP="001C5DA1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Metainformación de las páginas web.</w:t>
      </w:r>
    </w:p>
    <w:p w:rsidR="001C5DA1" w:rsidRDefault="001C5DA1" w:rsidP="001C5DA1">
      <w:pPr>
        <w:numPr>
          <w:ilvl w:val="0"/>
          <w:numId w:val="13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Debe contener 3 meta etiquetas con la descripción del sitio, las palabras clave y el autor.</w:t>
      </w:r>
    </w:p>
    <w:p w:rsidR="001C5DA1" w:rsidRDefault="001C5DA1" w:rsidP="001C5DA1">
      <w:pPr>
        <w:numPr>
          <w:ilvl w:val="0"/>
          <w:numId w:val="13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Debe contener un vínculo a la hoja de estilos CSS externa.</w:t>
      </w:r>
    </w:p>
    <w:p w:rsidR="001C5DA1" w:rsidRDefault="001C5DA1" w:rsidP="001C5DA1">
      <w:pPr>
        <w:numPr>
          <w:ilvl w:val="0"/>
          <w:numId w:val="13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Debe contener la etiqueta de compatibilidad con dispositivos móviles.</w:t>
      </w:r>
    </w:p>
    <w:p w:rsidR="008172E6" w:rsidRPr="00E4315C" w:rsidRDefault="001C5DA1" w:rsidP="009B3EEB">
      <w:pPr>
        <w:numPr>
          <w:ilvl w:val="0"/>
          <w:numId w:val="13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C5DA1">
        <w:rPr>
          <w:rFonts w:asciiTheme="minorHAnsi" w:eastAsiaTheme="minorHAnsi" w:hAnsiTheme="minorHAnsi" w:cstheme="minorBidi"/>
          <w:sz w:val="22"/>
          <w:szCs w:val="22"/>
          <w:lang w:eastAsia="en-US"/>
        </w:rPr>
        <w:t>Debe contener un vínculo a un icono de favoritos.</w:t>
      </w:r>
      <w:r w:rsidR="008172E6" w:rsidRPr="001C5DA1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</w:p>
    <w:p w:rsidR="009B3EEB" w:rsidRPr="009B3EEB" w:rsidRDefault="009B3EEB" w:rsidP="009B3EEB">
      <w:pPr>
        <w:spacing w:after="160" w:line="259" w:lineRule="auto"/>
        <w:rPr>
          <w:rFonts w:asciiTheme="minorHAnsi" w:eastAsiaTheme="minorHAnsi" w:hAnsiTheme="minorHAnsi" w:cstheme="minorBidi"/>
          <w:b/>
          <w:sz w:val="32"/>
          <w:szCs w:val="32"/>
          <w:lang w:eastAsia="en-US"/>
        </w:rPr>
      </w:pPr>
      <w:r w:rsidRPr="009B3EEB">
        <w:rPr>
          <w:rFonts w:asciiTheme="minorHAnsi" w:eastAsiaTheme="minorHAnsi" w:hAnsiTheme="minorHAnsi" w:cstheme="minorBidi"/>
          <w:b/>
          <w:sz w:val="32"/>
          <w:szCs w:val="32"/>
          <w:lang w:eastAsia="en-US"/>
        </w:rPr>
        <w:t>Sistema de puntuación.</w:t>
      </w:r>
    </w:p>
    <w:p w:rsidR="009B3EEB" w:rsidRPr="008172E6" w:rsidRDefault="009B3EEB" w:rsidP="00587BA4">
      <w:pPr>
        <w:pStyle w:val="Prrafodelista"/>
        <w:numPr>
          <w:ilvl w:val="0"/>
          <w:numId w:val="9"/>
        </w:numPr>
        <w:spacing w:after="0" w:line="360" w:lineRule="auto"/>
        <w:ind w:left="714" w:hanging="357"/>
        <w:contextualSpacing w:val="0"/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8172E6">
        <w:rPr>
          <w:rFonts w:ascii="Arial" w:hAnsi="Arial" w:cs="Arial"/>
          <w:color w:val="000000" w:themeColor="text1"/>
          <w:sz w:val="24"/>
          <w:szCs w:val="24"/>
        </w:rPr>
        <w:t>Crear estructura básica HTML de los documentos. 1 punto.</w:t>
      </w:r>
    </w:p>
    <w:p w:rsidR="009B3EEB" w:rsidRPr="008172E6" w:rsidRDefault="009B3EEB" w:rsidP="00587BA4">
      <w:pPr>
        <w:pStyle w:val="Prrafodelista"/>
        <w:numPr>
          <w:ilvl w:val="0"/>
          <w:numId w:val="9"/>
        </w:numPr>
        <w:spacing w:after="0" w:line="360" w:lineRule="auto"/>
        <w:ind w:left="714" w:hanging="357"/>
        <w:contextualSpacing w:val="0"/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8172E6">
        <w:rPr>
          <w:rFonts w:ascii="Arial" w:hAnsi="Arial" w:cs="Arial"/>
          <w:color w:val="000000" w:themeColor="text1"/>
          <w:sz w:val="24"/>
          <w:szCs w:val="24"/>
        </w:rPr>
        <w:t>Añadir etiquetas de metainformación a las páginas. 1 punto.</w:t>
      </w:r>
    </w:p>
    <w:p w:rsidR="009B3EEB" w:rsidRPr="008172E6" w:rsidRDefault="009B3EEB" w:rsidP="00587BA4">
      <w:pPr>
        <w:pStyle w:val="Prrafodelista"/>
        <w:numPr>
          <w:ilvl w:val="0"/>
          <w:numId w:val="9"/>
        </w:numPr>
        <w:spacing w:after="0" w:line="360" w:lineRule="auto"/>
        <w:ind w:left="714" w:hanging="357"/>
        <w:contextualSpacing w:val="0"/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8172E6">
        <w:rPr>
          <w:rFonts w:ascii="Arial" w:hAnsi="Arial" w:cs="Arial"/>
          <w:color w:val="000000" w:themeColor="text1"/>
          <w:sz w:val="24"/>
          <w:szCs w:val="24"/>
        </w:rPr>
        <w:t>Estructurar el contenido con etiquetas semánticas. 1 punto.</w:t>
      </w:r>
    </w:p>
    <w:p w:rsidR="009B3EEB" w:rsidRPr="008172E6" w:rsidRDefault="009B3EEB" w:rsidP="00587BA4">
      <w:pPr>
        <w:pStyle w:val="Prrafodelista"/>
        <w:numPr>
          <w:ilvl w:val="0"/>
          <w:numId w:val="9"/>
        </w:numPr>
        <w:spacing w:after="0" w:line="360" w:lineRule="auto"/>
        <w:ind w:left="714" w:hanging="357"/>
        <w:contextualSpacing w:val="0"/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8172E6">
        <w:rPr>
          <w:rFonts w:ascii="Arial" w:hAnsi="Arial" w:cs="Arial"/>
          <w:color w:val="000000" w:themeColor="text1"/>
          <w:sz w:val="24"/>
          <w:szCs w:val="24"/>
        </w:rPr>
        <w:t>Separar el texto con etiquetas de formato. 1 punto.</w:t>
      </w:r>
    </w:p>
    <w:p w:rsidR="009B3EEB" w:rsidRPr="008172E6" w:rsidRDefault="009B3EEB" w:rsidP="00587BA4">
      <w:pPr>
        <w:pStyle w:val="Prrafodelista"/>
        <w:numPr>
          <w:ilvl w:val="0"/>
          <w:numId w:val="9"/>
        </w:numPr>
        <w:spacing w:after="0" w:line="360" w:lineRule="auto"/>
        <w:ind w:left="714" w:hanging="357"/>
        <w:contextualSpacing w:val="0"/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8172E6">
        <w:rPr>
          <w:rFonts w:ascii="Arial" w:hAnsi="Arial" w:cs="Arial"/>
          <w:color w:val="000000" w:themeColor="text1"/>
          <w:sz w:val="24"/>
          <w:szCs w:val="24"/>
        </w:rPr>
        <w:t>Aplicar etiquetas de cita al texto. 1 punto.</w:t>
      </w:r>
    </w:p>
    <w:p w:rsidR="009B3EEB" w:rsidRPr="008172E6" w:rsidRDefault="009B3EEB" w:rsidP="00587BA4">
      <w:pPr>
        <w:pStyle w:val="Prrafodelista"/>
        <w:numPr>
          <w:ilvl w:val="0"/>
          <w:numId w:val="9"/>
        </w:numPr>
        <w:spacing w:after="0" w:line="360" w:lineRule="auto"/>
        <w:ind w:left="714" w:hanging="357"/>
        <w:contextualSpacing w:val="0"/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8172E6">
        <w:rPr>
          <w:rFonts w:ascii="Arial" w:hAnsi="Arial" w:cs="Arial"/>
          <w:color w:val="000000" w:themeColor="text1"/>
          <w:sz w:val="24"/>
          <w:szCs w:val="24"/>
        </w:rPr>
        <w:t>Crear tabla de contenidos con imágenes y enlaces. 1 punto.</w:t>
      </w:r>
    </w:p>
    <w:p w:rsidR="009B3EEB" w:rsidRPr="008172E6" w:rsidRDefault="009B3EEB" w:rsidP="00587BA4">
      <w:pPr>
        <w:pStyle w:val="Prrafodelista"/>
        <w:numPr>
          <w:ilvl w:val="0"/>
          <w:numId w:val="9"/>
        </w:numPr>
        <w:spacing w:after="0" w:line="360" w:lineRule="auto"/>
        <w:ind w:left="714" w:hanging="357"/>
        <w:contextualSpacing w:val="0"/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8172E6">
        <w:rPr>
          <w:rFonts w:ascii="Arial" w:hAnsi="Arial" w:cs="Arial"/>
          <w:color w:val="000000" w:themeColor="text1"/>
          <w:sz w:val="24"/>
          <w:szCs w:val="24"/>
        </w:rPr>
        <w:t>Crear formulario HTML. 1 punto.</w:t>
      </w:r>
    </w:p>
    <w:p w:rsidR="009B3EEB" w:rsidRPr="008172E6" w:rsidRDefault="009B3EEB" w:rsidP="00587BA4">
      <w:pPr>
        <w:pStyle w:val="Prrafodelista"/>
        <w:numPr>
          <w:ilvl w:val="0"/>
          <w:numId w:val="9"/>
        </w:numPr>
        <w:spacing w:after="0" w:line="360" w:lineRule="auto"/>
        <w:ind w:left="714" w:hanging="357"/>
        <w:contextualSpacing w:val="0"/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8172E6">
        <w:rPr>
          <w:rFonts w:ascii="Arial" w:hAnsi="Arial" w:cs="Arial"/>
          <w:color w:val="000000" w:themeColor="text1"/>
          <w:sz w:val="24"/>
          <w:szCs w:val="24"/>
        </w:rPr>
        <w:t>Crear hoja de estilos CSS. 1 punto.</w:t>
      </w:r>
    </w:p>
    <w:p w:rsidR="009B3EEB" w:rsidRPr="008172E6" w:rsidRDefault="009B3EEB" w:rsidP="00587BA4">
      <w:pPr>
        <w:pStyle w:val="Prrafodelista"/>
        <w:numPr>
          <w:ilvl w:val="0"/>
          <w:numId w:val="9"/>
        </w:numPr>
        <w:spacing w:after="0" w:line="360" w:lineRule="auto"/>
        <w:ind w:left="714" w:hanging="357"/>
        <w:contextualSpacing w:val="0"/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8172E6">
        <w:rPr>
          <w:rFonts w:ascii="Arial" w:hAnsi="Arial" w:cs="Arial"/>
          <w:color w:val="000000" w:themeColor="text1"/>
          <w:sz w:val="24"/>
          <w:szCs w:val="24"/>
        </w:rPr>
        <w:t>Aplicar estilos CSS a las etiquetas HTML</w:t>
      </w:r>
      <w:r w:rsidR="00957D37">
        <w:rPr>
          <w:rFonts w:ascii="Arial" w:hAnsi="Arial" w:cs="Arial"/>
          <w:color w:val="000000" w:themeColor="text1"/>
          <w:sz w:val="24"/>
          <w:szCs w:val="24"/>
        </w:rPr>
        <w:t xml:space="preserve"> utilizadas</w:t>
      </w:r>
      <w:r w:rsidRPr="008172E6">
        <w:rPr>
          <w:rFonts w:ascii="Arial" w:hAnsi="Arial" w:cs="Arial"/>
          <w:color w:val="000000" w:themeColor="text1"/>
          <w:sz w:val="24"/>
          <w:szCs w:val="24"/>
        </w:rPr>
        <w:t>. 1 punto.</w:t>
      </w:r>
    </w:p>
    <w:p w:rsidR="00861352" w:rsidRPr="00587BA4" w:rsidRDefault="009B3EEB" w:rsidP="00587BA4">
      <w:pPr>
        <w:pStyle w:val="Prrafodelista"/>
        <w:numPr>
          <w:ilvl w:val="0"/>
          <w:numId w:val="9"/>
        </w:numPr>
        <w:spacing w:after="0" w:line="360" w:lineRule="auto"/>
        <w:ind w:left="714" w:hanging="357"/>
        <w:contextualSpacing w:val="0"/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8172E6">
        <w:rPr>
          <w:rFonts w:ascii="Arial" w:hAnsi="Arial" w:cs="Arial"/>
          <w:color w:val="000000" w:themeColor="text1"/>
          <w:sz w:val="24"/>
          <w:szCs w:val="24"/>
        </w:rPr>
        <w:t>Crear navegación a todas las páginas. 1 punto.</w:t>
      </w:r>
    </w:p>
    <w:p w:rsidR="009B3EEB" w:rsidRPr="00D963CE" w:rsidRDefault="000015A8" w:rsidP="00861352">
      <w:pPr>
        <w:spacing w:after="160" w:line="259" w:lineRule="auto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015A8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lastRenderedPageBreak/>
        <w:t xml:space="preserve">Resultado a obtener </w:t>
      </w:r>
      <w:r w:rsidR="00A3225F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 xml:space="preserve">página </w:t>
      </w:r>
      <w:r w:rsidR="00861352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>index.html</w:t>
      </w:r>
      <w:r w:rsidR="00861352">
        <w:rPr>
          <w:noProof/>
        </w:rPr>
        <w:drawing>
          <wp:inline distT="0" distB="0" distL="0" distR="0">
            <wp:extent cx="5673427" cy="8543393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ex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427" cy="85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08A" w:rsidRPr="0019408A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 xml:space="preserve"> </w:t>
      </w:r>
      <w:r w:rsidR="0019408A" w:rsidRPr="000015A8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lastRenderedPageBreak/>
        <w:t>Resultado a obtener</w:t>
      </w:r>
      <w:r w:rsidR="00A3225F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 xml:space="preserve"> página </w:t>
      </w:r>
      <w:r w:rsidR="0019408A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>lenguaje</w:t>
      </w:r>
      <w:r w:rsidR="00A3225F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>_html</w:t>
      </w:r>
      <w:r w:rsidR="0019408A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>.html</w:t>
      </w:r>
      <w:r w:rsidR="0019408A">
        <w:rPr>
          <w:noProof/>
        </w:rPr>
        <w:t xml:space="preserve"> </w:t>
      </w:r>
      <w:r w:rsidR="009B3EEB">
        <w:rPr>
          <w:noProof/>
        </w:rPr>
        <w:drawing>
          <wp:inline distT="0" distB="0" distL="0" distR="0" wp14:anchorId="63E505AC" wp14:editId="64177824">
            <wp:extent cx="5381625" cy="83466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55" cy="836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25F" w:rsidRDefault="009B3EEB" w:rsidP="00A3225F">
      <w:pPr>
        <w:spacing w:after="160" w:line="259" w:lineRule="auto"/>
        <w:jc w:val="center"/>
        <w:rPr>
          <w:noProof/>
        </w:rPr>
      </w:pPr>
      <w:r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br w:type="page"/>
      </w:r>
      <w:r w:rsidR="00A3225F" w:rsidRPr="000015A8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lastRenderedPageBreak/>
        <w:t>Resultado a obtener</w:t>
      </w:r>
      <w:r w:rsidR="00A3225F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 xml:space="preserve"> página lenguaje_css.html</w:t>
      </w:r>
      <w:r w:rsidR="00A3225F">
        <w:rPr>
          <w:noProof/>
        </w:rPr>
        <w:t xml:space="preserve"> </w:t>
      </w:r>
      <w:r w:rsidR="00A3225F">
        <w:rPr>
          <w:noProof/>
        </w:rPr>
        <w:drawing>
          <wp:inline distT="0" distB="0" distL="0" distR="0" wp14:anchorId="59C7D6A1" wp14:editId="6281C60A">
            <wp:extent cx="5477774" cy="8495737"/>
            <wp:effectExtent l="0" t="0" r="889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774" cy="849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25F" w:rsidRDefault="00A3225F" w:rsidP="00A3225F">
      <w:pPr>
        <w:spacing w:after="160" w:line="259" w:lineRule="auto"/>
        <w:jc w:val="center"/>
        <w:rPr>
          <w:noProof/>
        </w:rPr>
      </w:pPr>
      <w:r w:rsidRPr="000015A8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lastRenderedPageBreak/>
        <w:t>Resultado a obtener</w:t>
      </w:r>
      <w:r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 xml:space="preserve"> página lenguaje_js.html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380CA59" wp14:editId="0EDF8BE1">
            <wp:extent cx="5638800" cy="8491249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80" cy="849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25F" w:rsidRDefault="00844F40" w:rsidP="00A3225F">
      <w:pPr>
        <w:spacing w:after="160" w:line="259" w:lineRule="auto"/>
        <w:jc w:val="center"/>
        <w:rPr>
          <w:noProof/>
        </w:rPr>
      </w:pPr>
      <w:r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lastRenderedPageBreak/>
        <w:t>Resultado a obtener con la tabla de contenidos</w:t>
      </w:r>
    </w:p>
    <w:p w:rsidR="00A3225F" w:rsidRDefault="00A3225F" w:rsidP="00000C93">
      <w:pPr>
        <w:spacing w:after="160" w:line="259" w:lineRule="auto"/>
        <w:ind w:left="-426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501ECDA8" wp14:editId="48C47A66">
            <wp:extent cx="6692265" cy="107190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" r="-1" b="79121"/>
                    <a:stretch/>
                  </pic:blipFill>
                  <pic:spPr bwMode="auto">
                    <a:xfrm>
                      <a:off x="0" y="0"/>
                      <a:ext cx="6738523" cy="107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BA4" w:rsidRDefault="00587BA4" w:rsidP="00A3225F">
      <w:pPr>
        <w:spacing w:after="160" w:line="259" w:lineRule="auto"/>
        <w:jc w:val="center"/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</w:pPr>
    </w:p>
    <w:p w:rsidR="00A3225F" w:rsidRDefault="00844F40" w:rsidP="00A3225F">
      <w:pPr>
        <w:spacing w:after="160" w:line="259" w:lineRule="auto"/>
        <w:jc w:val="center"/>
        <w:rPr>
          <w:noProof/>
        </w:rPr>
      </w:pPr>
      <w:r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>Resultado a obtener con el f</w:t>
      </w:r>
      <w:r w:rsidR="00A3225F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>ormulario</w:t>
      </w:r>
    </w:p>
    <w:p w:rsidR="00A3225F" w:rsidRPr="00D963CE" w:rsidRDefault="00A3225F" w:rsidP="00000C93">
      <w:pPr>
        <w:spacing w:after="160" w:line="259" w:lineRule="auto"/>
        <w:ind w:left="-426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527BDBB" wp14:editId="50A672BF">
            <wp:extent cx="6676644" cy="3515146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" t="20880" r="-1" b="10490"/>
                    <a:stretch/>
                  </pic:blipFill>
                  <pic:spPr bwMode="auto">
                    <a:xfrm>
                      <a:off x="0" y="0"/>
                      <a:ext cx="6702162" cy="352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BA4" w:rsidRDefault="00587BA4" w:rsidP="00A3225F">
      <w:pPr>
        <w:spacing w:after="160" w:line="259" w:lineRule="auto"/>
        <w:jc w:val="center"/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</w:pPr>
    </w:p>
    <w:p w:rsidR="00A3225F" w:rsidRDefault="00A3225F" w:rsidP="00A3225F">
      <w:pPr>
        <w:spacing w:after="160" w:line="259" w:lineRule="auto"/>
        <w:jc w:val="center"/>
        <w:rPr>
          <w:noProof/>
        </w:rPr>
      </w:pPr>
      <w:r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>Resultado a obtener en el pie de página</w:t>
      </w:r>
    </w:p>
    <w:p w:rsidR="00A3225F" w:rsidRPr="00D963CE" w:rsidRDefault="00A3225F" w:rsidP="00000C93">
      <w:pPr>
        <w:spacing w:after="160" w:line="259" w:lineRule="auto"/>
        <w:ind w:left="-426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545C5483" wp14:editId="752307F8">
            <wp:extent cx="6676390" cy="45116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" t="89510" r="-1" b="1681"/>
                    <a:stretch/>
                  </pic:blipFill>
                  <pic:spPr bwMode="auto">
                    <a:xfrm>
                      <a:off x="0" y="0"/>
                      <a:ext cx="6883619" cy="46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25F" w:rsidRPr="00D963CE" w:rsidRDefault="00A3225F" w:rsidP="00A3225F">
      <w:pPr>
        <w:spacing w:after="160" w:line="259" w:lineRule="auto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A3225F" w:rsidRPr="00D963CE" w:rsidRDefault="00A3225F" w:rsidP="00A3225F">
      <w:pPr>
        <w:spacing w:after="160" w:line="259" w:lineRule="auto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sectPr w:rsidR="00A3225F" w:rsidRPr="00D963CE" w:rsidSect="00067FB3">
      <w:headerReference w:type="default" r:id="rId13"/>
      <w:footerReference w:type="default" r:id="rId14"/>
      <w:pgSz w:w="11906" w:h="16838"/>
      <w:pgMar w:top="1985" w:right="991" w:bottom="425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3D4D" w:rsidRDefault="00D93D4D">
      <w:r>
        <w:separator/>
      </w:r>
    </w:p>
  </w:endnote>
  <w:endnote w:type="continuationSeparator" w:id="0">
    <w:p w:rsidR="00D93D4D" w:rsidRDefault="00D93D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 Italic">
    <w:altName w:val="Bookman Old Styl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734" w:rsidRPr="00831D4A" w:rsidRDefault="005B7734" w:rsidP="0028074F">
    <w:pPr>
      <w:pStyle w:val="Piedepgina"/>
      <w:tabs>
        <w:tab w:val="clear" w:pos="4252"/>
        <w:tab w:val="clear" w:pos="8504"/>
        <w:tab w:val="left" w:pos="-2127"/>
        <w:tab w:val="left" w:pos="1515"/>
        <w:tab w:val="right" w:pos="10773"/>
        <w:tab w:val="right" w:pos="14034"/>
      </w:tabs>
      <w:rPr>
        <w:rFonts w:ascii="Arial" w:hAnsi="Arial" w:cs="Arial"/>
        <w:sz w:val="16"/>
        <w:szCs w:val="16"/>
      </w:rPr>
    </w:pPr>
    <w:r w:rsidRPr="00831D4A">
      <w:rPr>
        <w:rFonts w:ascii="Arial" w:hAnsi="Arial" w:cs="Arial"/>
        <w:sz w:val="16"/>
        <w:szCs w:val="16"/>
      </w:rPr>
      <w:tab/>
    </w:r>
    <w:r w:rsidRPr="00831D4A">
      <w:rPr>
        <w:rFonts w:ascii="Arial" w:hAnsi="Arial" w:cs="Arial"/>
        <w:sz w:val="16"/>
        <w:szCs w:val="16"/>
      </w:rPr>
      <w:tab/>
      <w:t xml:space="preserve">Pág. </w:t>
    </w:r>
    <w:r w:rsidRPr="00831D4A">
      <w:rPr>
        <w:rFonts w:ascii="Arial" w:hAnsi="Arial" w:cs="Arial"/>
        <w:b/>
        <w:sz w:val="16"/>
        <w:szCs w:val="16"/>
      </w:rPr>
      <w:fldChar w:fldCharType="begin"/>
    </w:r>
    <w:r w:rsidRPr="00831D4A">
      <w:rPr>
        <w:rFonts w:ascii="Arial" w:hAnsi="Arial" w:cs="Arial"/>
        <w:b/>
        <w:sz w:val="16"/>
        <w:szCs w:val="16"/>
      </w:rPr>
      <w:instrText xml:space="preserve"> PAGE </w:instrText>
    </w:r>
    <w:r w:rsidRPr="00831D4A">
      <w:rPr>
        <w:rFonts w:ascii="Arial" w:hAnsi="Arial" w:cs="Arial"/>
        <w:b/>
        <w:sz w:val="16"/>
        <w:szCs w:val="16"/>
      </w:rPr>
      <w:fldChar w:fldCharType="separate"/>
    </w:r>
    <w:r w:rsidR="00043A7D">
      <w:rPr>
        <w:rFonts w:ascii="Arial" w:hAnsi="Arial" w:cs="Arial"/>
        <w:b/>
        <w:noProof/>
        <w:sz w:val="16"/>
        <w:szCs w:val="16"/>
      </w:rPr>
      <w:t>7</w:t>
    </w:r>
    <w:r w:rsidRPr="00831D4A">
      <w:rPr>
        <w:rFonts w:ascii="Arial" w:hAnsi="Arial" w:cs="Arial"/>
        <w:b/>
        <w:sz w:val="16"/>
        <w:szCs w:val="16"/>
      </w:rPr>
      <w:fldChar w:fldCharType="end"/>
    </w:r>
    <w:r w:rsidRPr="00831D4A">
      <w:rPr>
        <w:rFonts w:ascii="Arial" w:hAnsi="Arial" w:cs="Arial"/>
        <w:sz w:val="16"/>
        <w:szCs w:val="16"/>
      </w:rPr>
      <w:t xml:space="preserve"> de </w:t>
    </w:r>
    <w:r w:rsidRPr="00831D4A">
      <w:rPr>
        <w:rFonts w:ascii="Arial" w:hAnsi="Arial" w:cs="Arial"/>
        <w:b/>
        <w:sz w:val="16"/>
        <w:szCs w:val="16"/>
      </w:rPr>
      <w:fldChar w:fldCharType="begin"/>
    </w:r>
    <w:r w:rsidRPr="00831D4A">
      <w:rPr>
        <w:rFonts w:ascii="Arial" w:hAnsi="Arial" w:cs="Arial"/>
        <w:b/>
        <w:sz w:val="16"/>
        <w:szCs w:val="16"/>
      </w:rPr>
      <w:instrText xml:space="preserve"> NUMPAGES  </w:instrText>
    </w:r>
    <w:r w:rsidRPr="00831D4A">
      <w:rPr>
        <w:rFonts w:ascii="Arial" w:hAnsi="Arial" w:cs="Arial"/>
        <w:b/>
        <w:sz w:val="16"/>
        <w:szCs w:val="16"/>
      </w:rPr>
      <w:fldChar w:fldCharType="separate"/>
    </w:r>
    <w:r w:rsidR="00043A7D">
      <w:rPr>
        <w:rFonts w:ascii="Arial" w:hAnsi="Arial" w:cs="Arial"/>
        <w:b/>
        <w:noProof/>
        <w:sz w:val="16"/>
        <w:szCs w:val="16"/>
      </w:rPr>
      <w:t>7</w:t>
    </w:r>
    <w:r w:rsidRPr="00831D4A">
      <w:rPr>
        <w:rFonts w:ascii="Arial" w:hAnsi="Arial" w:cs="Arial"/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3D4D" w:rsidRDefault="00D93D4D">
      <w:r>
        <w:separator/>
      </w:r>
    </w:p>
  </w:footnote>
  <w:footnote w:type="continuationSeparator" w:id="0">
    <w:p w:rsidR="00D93D4D" w:rsidRDefault="00D93D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734" w:rsidRDefault="006E7CD0" w:rsidP="003E4BBD">
    <w:pPr>
      <w:pStyle w:val="Encabezado"/>
    </w:pPr>
    <w:r>
      <w:rPr>
        <w:noProof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column">
            <wp:posOffset>2656840</wp:posOffset>
          </wp:positionH>
          <wp:positionV relativeFrom="paragraph">
            <wp:posOffset>123190</wp:posOffset>
          </wp:positionV>
          <wp:extent cx="1972310" cy="556895"/>
          <wp:effectExtent l="0" t="0" r="8890" b="0"/>
          <wp:wrapSquare wrapText="bothSides"/>
          <wp:docPr id="1" name="Imagen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310" cy="556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67FB3">
      <w:rPr>
        <w:noProof/>
      </w:rPr>
      <w:drawing>
        <wp:inline distT="0" distB="0" distL="0" distR="0">
          <wp:extent cx="2076450" cy="514350"/>
          <wp:effectExtent l="0" t="0" r="0" b="0"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9"/>
                  <pic:cNvPicPr>
                    <a:picLocks noChangeAspect="1" noChangeArrowheads="1"/>
                  </pic:cNvPicPr>
                </pic:nvPicPr>
                <pic:blipFill>
                  <a:blip r:embed="rId2"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64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B7734">
      <w:tab/>
    </w:r>
    <w:r w:rsidR="00067FB3">
      <w:rPr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6227445</wp:posOffset>
          </wp:positionH>
          <wp:positionV relativeFrom="page">
            <wp:posOffset>467360</wp:posOffset>
          </wp:positionV>
          <wp:extent cx="910590" cy="521335"/>
          <wp:effectExtent l="0" t="0" r="0" b="0"/>
          <wp:wrapNone/>
          <wp:docPr id="22" name="Imagen 22" descr="FSE Invierte B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FSE Invierte BN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0590" cy="521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2B575B"/>
    <w:multiLevelType w:val="hybridMultilevel"/>
    <w:tmpl w:val="1BA60F70"/>
    <w:lvl w:ilvl="0" w:tplc="A7F037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C2923"/>
    <w:multiLevelType w:val="hybridMultilevel"/>
    <w:tmpl w:val="DC5C3C38"/>
    <w:lvl w:ilvl="0" w:tplc="48846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00D4E"/>
    <w:multiLevelType w:val="hybridMultilevel"/>
    <w:tmpl w:val="542EF8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C9767A"/>
    <w:multiLevelType w:val="hybridMultilevel"/>
    <w:tmpl w:val="E278D61A"/>
    <w:lvl w:ilvl="0" w:tplc="5080C3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421E58"/>
    <w:multiLevelType w:val="hybridMultilevel"/>
    <w:tmpl w:val="DB780A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C61202"/>
    <w:multiLevelType w:val="hybridMultilevel"/>
    <w:tmpl w:val="DB780A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0476B7"/>
    <w:multiLevelType w:val="hybridMultilevel"/>
    <w:tmpl w:val="91F4B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A538AA"/>
    <w:multiLevelType w:val="hybridMultilevel"/>
    <w:tmpl w:val="DB780A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651611"/>
    <w:multiLevelType w:val="hybridMultilevel"/>
    <w:tmpl w:val="DB780A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6013D4"/>
    <w:multiLevelType w:val="hybridMultilevel"/>
    <w:tmpl w:val="DB780A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19656E"/>
    <w:multiLevelType w:val="hybridMultilevel"/>
    <w:tmpl w:val="DB780A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043D30"/>
    <w:multiLevelType w:val="hybridMultilevel"/>
    <w:tmpl w:val="3990BA6A"/>
    <w:lvl w:ilvl="0" w:tplc="0F00CC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B56F2"/>
    <w:multiLevelType w:val="hybridMultilevel"/>
    <w:tmpl w:val="AA8891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BC0488"/>
    <w:multiLevelType w:val="hybridMultilevel"/>
    <w:tmpl w:val="16E47CFE"/>
    <w:lvl w:ilvl="0" w:tplc="70B42D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4"/>
  </w:num>
  <w:num w:numId="4">
    <w:abstractNumId w:val="8"/>
  </w:num>
  <w:num w:numId="5">
    <w:abstractNumId w:val="13"/>
  </w:num>
  <w:num w:numId="6">
    <w:abstractNumId w:val="3"/>
  </w:num>
  <w:num w:numId="7">
    <w:abstractNumId w:val="1"/>
  </w:num>
  <w:num w:numId="8">
    <w:abstractNumId w:val="11"/>
  </w:num>
  <w:num w:numId="9">
    <w:abstractNumId w:val="6"/>
  </w:num>
  <w:num w:numId="10">
    <w:abstractNumId w:val="2"/>
  </w:num>
  <w:num w:numId="11">
    <w:abstractNumId w:val="7"/>
  </w:num>
  <w:num w:numId="12">
    <w:abstractNumId w:val="9"/>
  </w:num>
  <w:num w:numId="13">
    <w:abstractNumId w:val="5"/>
  </w:num>
  <w:num w:numId="14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10F"/>
    <w:rsid w:val="000002C3"/>
    <w:rsid w:val="00000C93"/>
    <w:rsid w:val="000015A8"/>
    <w:rsid w:val="00043A7D"/>
    <w:rsid w:val="000629B4"/>
    <w:rsid w:val="00067FB3"/>
    <w:rsid w:val="000E2CAC"/>
    <w:rsid w:val="00115206"/>
    <w:rsid w:val="00117136"/>
    <w:rsid w:val="001536D8"/>
    <w:rsid w:val="0019408A"/>
    <w:rsid w:val="001A02A0"/>
    <w:rsid w:val="001B0BA7"/>
    <w:rsid w:val="001C5DA1"/>
    <w:rsid w:val="002071FA"/>
    <w:rsid w:val="0023212B"/>
    <w:rsid w:val="00233BC1"/>
    <w:rsid w:val="00247DE1"/>
    <w:rsid w:val="0028074F"/>
    <w:rsid w:val="002829F4"/>
    <w:rsid w:val="002960D0"/>
    <w:rsid w:val="002A3C62"/>
    <w:rsid w:val="002C224F"/>
    <w:rsid w:val="002C42EF"/>
    <w:rsid w:val="002E2E8B"/>
    <w:rsid w:val="002E7976"/>
    <w:rsid w:val="00316441"/>
    <w:rsid w:val="00327ED3"/>
    <w:rsid w:val="00362729"/>
    <w:rsid w:val="003A3D9E"/>
    <w:rsid w:val="003B1031"/>
    <w:rsid w:val="003E4BBD"/>
    <w:rsid w:val="00403B4C"/>
    <w:rsid w:val="00407BB8"/>
    <w:rsid w:val="00444AA8"/>
    <w:rsid w:val="00444E87"/>
    <w:rsid w:val="004851D0"/>
    <w:rsid w:val="004977D2"/>
    <w:rsid w:val="004A4C7D"/>
    <w:rsid w:val="004C6BEE"/>
    <w:rsid w:val="004F656B"/>
    <w:rsid w:val="00541790"/>
    <w:rsid w:val="005716E0"/>
    <w:rsid w:val="00587BA4"/>
    <w:rsid w:val="005B7734"/>
    <w:rsid w:val="005D4524"/>
    <w:rsid w:val="00614AFA"/>
    <w:rsid w:val="00625E47"/>
    <w:rsid w:val="006274E9"/>
    <w:rsid w:val="00672BB2"/>
    <w:rsid w:val="006B6F3C"/>
    <w:rsid w:val="006E7CD0"/>
    <w:rsid w:val="00733362"/>
    <w:rsid w:val="0074559E"/>
    <w:rsid w:val="00755074"/>
    <w:rsid w:val="00762CE3"/>
    <w:rsid w:val="00783858"/>
    <w:rsid w:val="00797DB2"/>
    <w:rsid w:val="007A7AFB"/>
    <w:rsid w:val="007B05E1"/>
    <w:rsid w:val="007D50C5"/>
    <w:rsid w:val="007E2002"/>
    <w:rsid w:val="00800A4D"/>
    <w:rsid w:val="008112D6"/>
    <w:rsid w:val="008172E6"/>
    <w:rsid w:val="008202F9"/>
    <w:rsid w:val="008207C6"/>
    <w:rsid w:val="00831D4A"/>
    <w:rsid w:val="00844F40"/>
    <w:rsid w:val="00861352"/>
    <w:rsid w:val="00882FB7"/>
    <w:rsid w:val="008A151B"/>
    <w:rsid w:val="008C6E0E"/>
    <w:rsid w:val="008E68C8"/>
    <w:rsid w:val="00902D92"/>
    <w:rsid w:val="00905DA4"/>
    <w:rsid w:val="009139EA"/>
    <w:rsid w:val="009353FE"/>
    <w:rsid w:val="00957D37"/>
    <w:rsid w:val="009B3EEB"/>
    <w:rsid w:val="009D21B0"/>
    <w:rsid w:val="009E00FA"/>
    <w:rsid w:val="009E3661"/>
    <w:rsid w:val="009F3E20"/>
    <w:rsid w:val="009F4E43"/>
    <w:rsid w:val="009F61BD"/>
    <w:rsid w:val="00A02EBE"/>
    <w:rsid w:val="00A23F6E"/>
    <w:rsid w:val="00A3225F"/>
    <w:rsid w:val="00A42C18"/>
    <w:rsid w:val="00A43CA9"/>
    <w:rsid w:val="00A524F0"/>
    <w:rsid w:val="00A62FB8"/>
    <w:rsid w:val="00AD38B1"/>
    <w:rsid w:val="00AD75F5"/>
    <w:rsid w:val="00AE247A"/>
    <w:rsid w:val="00AE63DE"/>
    <w:rsid w:val="00AF5D6C"/>
    <w:rsid w:val="00B50207"/>
    <w:rsid w:val="00B86C47"/>
    <w:rsid w:val="00B92CF7"/>
    <w:rsid w:val="00BA010F"/>
    <w:rsid w:val="00BA75D2"/>
    <w:rsid w:val="00BB37E4"/>
    <w:rsid w:val="00BE0DD8"/>
    <w:rsid w:val="00BE5591"/>
    <w:rsid w:val="00C10EFD"/>
    <w:rsid w:val="00C17F37"/>
    <w:rsid w:val="00C54607"/>
    <w:rsid w:val="00C715AF"/>
    <w:rsid w:val="00C73875"/>
    <w:rsid w:val="00C84E99"/>
    <w:rsid w:val="00CA21E4"/>
    <w:rsid w:val="00CE4C62"/>
    <w:rsid w:val="00CF08CD"/>
    <w:rsid w:val="00D179D7"/>
    <w:rsid w:val="00D7207D"/>
    <w:rsid w:val="00D92EB3"/>
    <w:rsid w:val="00D93D4D"/>
    <w:rsid w:val="00D963CE"/>
    <w:rsid w:val="00DC1B87"/>
    <w:rsid w:val="00DD1FB6"/>
    <w:rsid w:val="00DE28D2"/>
    <w:rsid w:val="00DE6E3A"/>
    <w:rsid w:val="00E22FE6"/>
    <w:rsid w:val="00E4315C"/>
    <w:rsid w:val="00E4392E"/>
    <w:rsid w:val="00E748ED"/>
    <w:rsid w:val="00E80CF3"/>
    <w:rsid w:val="00E870E9"/>
    <w:rsid w:val="00EC3AEE"/>
    <w:rsid w:val="00EF3E17"/>
    <w:rsid w:val="00EF4096"/>
    <w:rsid w:val="00F000D0"/>
    <w:rsid w:val="00F11353"/>
    <w:rsid w:val="00F21D8E"/>
    <w:rsid w:val="00F41EE5"/>
    <w:rsid w:val="00F5146B"/>
    <w:rsid w:val="00F77FA2"/>
    <w:rsid w:val="00F9143D"/>
    <w:rsid w:val="00FA1864"/>
    <w:rsid w:val="00FF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,"/>
  <w:listSeparator w:val=";"/>
  <w14:docId w14:val="6B223F18"/>
  <w15:chartTrackingRefBased/>
  <w15:docId w15:val="{5551FF41-7A9F-49EB-A69D-54EBDBBE2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E2CAC"/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Univers Italic" w:hAnsi="Univers Italic"/>
      <w:spacing w:val="-2"/>
      <w:sz w:val="24"/>
      <w:lang w:val="es-ES_tradnl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Verdana" w:hAnsi="Verdana"/>
      <w:b/>
      <w:color w:val="FFFFFF"/>
      <w:spacing w:val="-2"/>
      <w:sz w:val="16"/>
      <w:lang w:val="es-ES_tradnl"/>
    </w:rPr>
  </w:style>
  <w:style w:type="paragraph" w:styleId="Ttulo3">
    <w:name w:val="heading 3"/>
    <w:basedOn w:val="Normal"/>
    <w:next w:val="Normal"/>
    <w:qFormat/>
    <w:pPr>
      <w:keepNext/>
      <w:tabs>
        <w:tab w:val="left" w:pos="-1440"/>
        <w:tab w:val="left" w:pos="-720"/>
        <w:tab w:val="left" w:pos="-403"/>
        <w:tab w:val="left" w:pos="9172"/>
      </w:tabs>
      <w:suppressAutoHyphens/>
      <w:spacing w:before="90" w:after="54"/>
      <w:ind w:right="-121"/>
      <w:jc w:val="center"/>
      <w:outlineLvl w:val="2"/>
    </w:pPr>
    <w:rPr>
      <w:rFonts w:ascii="Verdana" w:hAnsi="Verdana"/>
      <w:b/>
      <w:spacing w:val="-2"/>
      <w:sz w:val="16"/>
      <w:lang w:val="es-ES_tradnl"/>
    </w:rPr>
  </w:style>
  <w:style w:type="paragraph" w:styleId="Ttulo4">
    <w:name w:val="heading 4"/>
    <w:basedOn w:val="Normal"/>
    <w:next w:val="Normal"/>
    <w:qFormat/>
    <w:pPr>
      <w:keepNext/>
      <w:tabs>
        <w:tab w:val="left" w:pos="-1440"/>
        <w:tab w:val="left" w:pos="-720"/>
        <w:tab w:val="left" w:pos="-403"/>
        <w:tab w:val="left" w:pos="9172"/>
      </w:tabs>
      <w:suppressAutoHyphens/>
      <w:spacing w:before="90" w:after="54"/>
      <w:ind w:right="-121"/>
      <w:jc w:val="center"/>
      <w:outlineLvl w:val="3"/>
    </w:pPr>
    <w:rPr>
      <w:rFonts w:ascii="Verdana" w:hAnsi="Verdana"/>
      <w:b/>
      <w:spacing w:val="-2"/>
      <w:sz w:val="24"/>
      <w:lang w:val="es-ES_tradnl"/>
    </w:rPr>
  </w:style>
  <w:style w:type="paragraph" w:styleId="Ttulo5">
    <w:name w:val="heading 5"/>
    <w:basedOn w:val="Normal"/>
    <w:next w:val="Normal"/>
    <w:qFormat/>
    <w:pPr>
      <w:keepNext/>
      <w:tabs>
        <w:tab w:val="left" w:pos="-1440"/>
        <w:tab w:val="left" w:pos="-720"/>
        <w:tab w:val="left" w:pos="0"/>
        <w:tab w:val="left" w:pos="9172"/>
      </w:tabs>
      <w:suppressAutoHyphens/>
      <w:spacing w:before="90" w:after="54"/>
      <w:ind w:left="22"/>
      <w:jc w:val="center"/>
      <w:outlineLvl w:val="4"/>
    </w:pPr>
    <w:rPr>
      <w:rFonts w:ascii="Verdana" w:hAnsi="Verdana"/>
      <w:b/>
      <w:color w:val="FFFFFF"/>
      <w:spacing w:val="-2"/>
      <w:lang w:val="es-ES_tradnl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rFonts w:ascii="Verdana" w:hAnsi="Verdana"/>
      <w:b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jc w:val="both"/>
    </w:pPr>
    <w:rPr>
      <w:rFonts w:ascii="Univers Italic" w:hAnsi="Univers Italic"/>
      <w:spacing w:val="-2"/>
      <w:lang w:val="es-ES_tradnl"/>
    </w:rPr>
  </w:style>
  <w:style w:type="paragraph" w:styleId="Ttulo">
    <w:name w:val="Title"/>
    <w:basedOn w:val="Normal"/>
    <w:qFormat/>
    <w:pPr>
      <w:jc w:val="center"/>
    </w:pPr>
    <w:rPr>
      <w:rFonts w:ascii="Arial" w:hAnsi="Arial"/>
      <w:b/>
      <w:sz w:val="32"/>
      <w:lang w:val="es-ES_tradnl"/>
    </w:rPr>
  </w:style>
  <w:style w:type="paragraph" w:styleId="Textoindependiente2">
    <w:name w:val="Body Text 2"/>
    <w:basedOn w:val="Normal"/>
    <w:pPr>
      <w:tabs>
        <w:tab w:val="left" w:pos="-1440"/>
        <w:tab w:val="left" w:pos="-720"/>
        <w:tab w:val="left" w:pos="-403"/>
        <w:tab w:val="left" w:pos="9172"/>
      </w:tabs>
      <w:suppressAutoHyphens/>
      <w:spacing w:before="90" w:after="54"/>
      <w:ind w:right="-121"/>
    </w:pPr>
    <w:rPr>
      <w:rFonts w:ascii="Verdana" w:hAnsi="Verdana"/>
      <w:b/>
      <w:spacing w:val="-2"/>
      <w:lang w:val="es-ES_tradnl"/>
    </w:rPr>
  </w:style>
  <w:style w:type="paragraph" w:styleId="Subttulo">
    <w:name w:val="Subtitle"/>
    <w:basedOn w:val="Normal"/>
    <w:qFormat/>
    <w:pPr>
      <w:jc w:val="center"/>
    </w:pPr>
    <w:rPr>
      <w:rFonts w:ascii="Verdana" w:hAnsi="Verdana"/>
      <w:b/>
      <w:sz w:val="24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E4BBD"/>
  </w:style>
  <w:style w:type="paragraph" w:customStyle="1" w:styleId="Plantilla1">
    <w:name w:val="Plantilla1"/>
    <w:basedOn w:val="Normal"/>
    <w:qFormat/>
    <w:rsid w:val="00CA21E4"/>
    <w:pPr>
      <w:pBdr>
        <w:bottom w:val="single" w:sz="12" w:space="1" w:color="002060"/>
      </w:pBdr>
      <w:spacing w:after="120"/>
      <w:jc w:val="both"/>
      <w:outlineLvl w:val="0"/>
    </w:pPr>
    <w:rPr>
      <w:rFonts w:ascii="Arial Narrow" w:eastAsia="Calibri" w:hAnsi="Arial Narrow"/>
      <w:b/>
      <w:caps/>
      <w:color w:val="002060"/>
      <w:sz w:val="28"/>
      <w:szCs w:val="28"/>
      <w:lang w:eastAsia="en-US"/>
    </w:rPr>
  </w:style>
  <w:style w:type="paragraph" w:customStyle="1" w:styleId="Nivel1">
    <w:name w:val="Nivel1"/>
    <w:basedOn w:val="Normal"/>
    <w:qFormat/>
    <w:rsid w:val="005B7734"/>
    <w:pPr>
      <w:spacing w:before="120" w:after="120"/>
      <w:jc w:val="both"/>
    </w:pPr>
    <w:rPr>
      <w:rFonts w:ascii="Arial Narrow" w:eastAsia="Calibri" w:hAnsi="Arial Narrow"/>
      <w:b/>
      <w:caps/>
      <w:color w:val="002060"/>
      <w:sz w:val="24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D963CE"/>
    <w:pPr>
      <w:spacing w:after="200" w:line="276" w:lineRule="auto"/>
      <w:ind w:left="720"/>
      <w:contextualSpacing/>
      <w:jc w:val="both"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0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cespedes\Desktop\Plantillas%20elaboradas\Recepci&#243;n%20material%20did&#225;ctic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3B08D3-126F-4718-9086-A8BEF7AEE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Recepción material didáctico</Template>
  <TotalTime>286</TotalTime>
  <Pages>8</Pages>
  <Words>1123</Words>
  <Characters>5417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                                                 </vt:lpstr>
    </vt:vector>
  </TitlesOfParts>
  <Company>imaf</Company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                            </dc:title>
  <dc:subject/>
  <dc:creator>Deloitte</dc:creator>
  <cp:keywords/>
  <cp:lastModifiedBy>Araceli Muñoz</cp:lastModifiedBy>
  <cp:revision>11</cp:revision>
  <cp:lastPrinted>2013-01-02T08:41:00Z</cp:lastPrinted>
  <dcterms:created xsi:type="dcterms:W3CDTF">2018-10-04T13:08:00Z</dcterms:created>
  <dcterms:modified xsi:type="dcterms:W3CDTF">2019-02-25T18:13:00Z</dcterms:modified>
</cp:coreProperties>
</file>